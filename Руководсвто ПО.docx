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39F4AA1A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</w:t>
            </w:r>
            <w:r w:rsidR="00C12BA1">
              <w:rPr>
                <w:szCs w:val="28"/>
              </w:rPr>
              <w:t>Аналитик» для прогнозирования на основе временных рядов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032146" w:rsidRPr="004001FD" w:rsidRDefault="00594E30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</w:t>
            </w:r>
            <w:r w:rsidR="003D6241">
              <w:rPr>
                <w:bCs/>
              </w:rPr>
              <w:t xml:space="preserve"> ПО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69D10CA2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="00C12BA1">
              <w:rPr>
                <w:color w:val="000000" w:themeColor="text1"/>
              </w:rPr>
              <w:t>. 343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032146" w:rsidRPr="00915235" w:rsidRDefault="00594E30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6A43CEE" w:rsidR="00032146" w:rsidRPr="00F55492" w:rsidRDefault="00C12BA1" w:rsidP="00C37651">
            <w:pPr>
              <w:pStyle w:val="a0"/>
              <w:ind w:firstLine="0"/>
            </w:pPr>
            <w:r>
              <w:t>К. Д. Зимцов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C258CD6" w14:textId="6D798733" w:rsidR="004363A9" w:rsidRDefault="00185CCF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2750" w:history="1">
        <w:r w:rsidR="004363A9" w:rsidRPr="0034740D">
          <w:rPr>
            <w:rStyle w:val="ae"/>
            <w:noProof/>
          </w:rPr>
          <w:t>Обзор возможностей программы</w:t>
        </w:r>
        <w:r w:rsidR="004363A9">
          <w:rPr>
            <w:noProof/>
            <w:webHidden/>
          </w:rPr>
          <w:tab/>
        </w:r>
        <w:r w:rsidR="004363A9">
          <w:rPr>
            <w:noProof/>
            <w:webHidden/>
          </w:rPr>
          <w:fldChar w:fldCharType="begin"/>
        </w:r>
        <w:r w:rsidR="004363A9">
          <w:rPr>
            <w:noProof/>
            <w:webHidden/>
          </w:rPr>
          <w:instrText xml:space="preserve"> PAGEREF _Toc231372750 \h </w:instrText>
        </w:r>
        <w:r w:rsidR="004363A9">
          <w:rPr>
            <w:noProof/>
            <w:webHidden/>
          </w:rPr>
        </w:r>
        <w:r w:rsidR="004363A9">
          <w:rPr>
            <w:noProof/>
            <w:webHidden/>
          </w:rPr>
          <w:fldChar w:fldCharType="separate"/>
        </w:r>
        <w:r w:rsidR="004363A9">
          <w:rPr>
            <w:noProof/>
            <w:webHidden/>
          </w:rPr>
          <w:t>4</w:t>
        </w:r>
        <w:r w:rsidR="004363A9">
          <w:rPr>
            <w:noProof/>
            <w:webHidden/>
          </w:rPr>
          <w:fldChar w:fldCharType="end"/>
        </w:r>
      </w:hyperlink>
    </w:p>
    <w:p w14:paraId="7798CDB9" w14:textId="68ABE3F4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1" w:history="1">
        <w:r w:rsidRPr="0034740D">
          <w:rPr>
            <w:rStyle w:val="ae"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192646" w14:textId="47B676B0" w:rsidR="004363A9" w:rsidRDefault="004363A9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2" w:history="1">
        <w:r w:rsidRPr="0034740D">
          <w:rPr>
            <w:rStyle w:val="ae"/>
            <w:noProof/>
          </w:rPr>
          <w:t>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DE0CD8" w14:textId="578067A1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3" w:history="1">
        <w:r w:rsidRPr="0034740D">
          <w:rPr>
            <w:rStyle w:val="ae"/>
            <w:noProof/>
          </w:rPr>
          <w:t>Основные понятия и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F83E7" w14:textId="4E912CE7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4" w:history="1">
        <w:r w:rsidRPr="0034740D">
          <w:rPr>
            <w:rStyle w:val="ae"/>
            <w:noProof/>
          </w:rPr>
          <w:t>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93E8B3" w14:textId="374D7960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5" w:history="1">
        <w:r w:rsidRPr="0034740D">
          <w:rPr>
            <w:rStyle w:val="ae"/>
            <w:noProof/>
          </w:rPr>
          <w:t>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52BBD8" w14:textId="62FE9815" w:rsidR="004363A9" w:rsidRDefault="004363A9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6" w:history="1">
        <w:r w:rsidRPr="0034740D">
          <w:rPr>
            <w:rStyle w:val="ae"/>
            <w:noProof/>
          </w:rPr>
          <w:t>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FD483D" w14:textId="6C18D7E5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7" w:history="1">
        <w:r w:rsidRPr="0034740D">
          <w:rPr>
            <w:rStyle w:val="ae"/>
            <w:noProof/>
          </w:rPr>
          <w:t>Главное окно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C91391" w14:textId="1F7A3CDB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8" w:history="1">
        <w:r w:rsidRPr="0034740D">
          <w:rPr>
            <w:rStyle w:val="ae"/>
            <w:noProof/>
          </w:rPr>
          <w:t>Настройки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007F7D" w14:textId="786097FF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59" w:history="1">
        <w:r w:rsidRPr="0034740D">
          <w:rPr>
            <w:rStyle w:val="ae"/>
            <w:noProof/>
          </w:rPr>
          <w:t>Режим метода скользящей средней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27A1C5" w14:textId="0FFB3ADD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0" w:history="1">
        <w:r w:rsidRPr="0034740D">
          <w:rPr>
            <w:rStyle w:val="ae"/>
            <w:noProof/>
          </w:rPr>
          <w:t>Режим метода взвешенной скользящей средней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75E7B9" w14:textId="13AB243B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1" w:history="1">
        <w:r w:rsidRPr="0034740D">
          <w:rPr>
            <w:rStyle w:val="ae"/>
            <w:noProof/>
          </w:rPr>
          <w:t>Режим метода экспоненциального сглаживания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475FED" w14:textId="4CD97226" w:rsidR="004363A9" w:rsidRDefault="004363A9" w:rsidP="004363A9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2" w:history="1">
        <w:r w:rsidRPr="0034740D">
          <w:rPr>
            <w:rStyle w:val="ae"/>
            <w:noProof/>
          </w:rPr>
          <w:t>Горячие клавиши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37D805" w14:textId="22A18780" w:rsidR="004363A9" w:rsidRDefault="004363A9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3" w:history="1">
        <w:r w:rsidRPr="0034740D">
          <w:rPr>
            <w:rStyle w:val="ae"/>
            <w:noProof/>
          </w:rPr>
          <w:t>Устранение типовых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67183F" w14:textId="5C93DA04" w:rsidR="004363A9" w:rsidRDefault="004363A9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4" w:history="1">
        <w:r w:rsidRPr="0034740D">
          <w:rPr>
            <w:rStyle w:val="ae"/>
            <w:noProof/>
          </w:rPr>
          <w:t>Частые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1A2053" w14:textId="6DBB8CE8" w:rsidR="004363A9" w:rsidRDefault="004363A9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5" w:history="1">
        <w:r w:rsidRPr="0034740D">
          <w:rPr>
            <w:rStyle w:val="ae"/>
            <w:noProof/>
          </w:rPr>
          <w:t>Лицензионное соглашение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56D84E" w14:textId="20911BE0" w:rsidR="004363A9" w:rsidRDefault="004363A9" w:rsidP="004363A9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766" w:history="1">
        <w:r w:rsidRPr="0034740D">
          <w:rPr>
            <w:rStyle w:val="ae"/>
            <w:noProof/>
          </w:rPr>
          <w:t>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6CFBC6" w14:textId="59B52577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br w:type="page"/>
      </w:r>
    </w:p>
    <w:p w14:paraId="689B892C" w14:textId="1B6D9B36" w:rsidR="00457D8A" w:rsidRDefault="00594E30" w:rsidP="003D6241">
      <w:pPr>
        <w:pStyle w:val="1"/>
        <w:spacing w:after="0"/>
        <w:jc w:val="both"/>
      </w:pPr>
      <w:bookmarkStart w:id="2" w:name="_Toc231372750"/>
      <w:bookmarkEnd w:id="0"/>
      <w:bookmarkEnd w:id="1"/>
      <w:r>
        <w:lastRenderedPageBreak/>
        <w:t>Обзор возможностей программы</w:t>
      </w:r>
      <w:bookmarkEnd w:id="2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757315B9" w14:textId="363E3B84" w:rsidR="00C12BA1" w:rsidRDefault="00C12BA1" w:rsidP="00C12BA1">
      <w:pPr>
        <w:spacing w:after="0" w:line="240" w:lineRule="auto"/>
        <w:ind w:firstLine="709"/>
        <w:jc w:val="both"/>
      </w:pPr>
      <w:r>
        <w:t xml:space="preserve">"Аналитик" </w:t>
      </w:r>
      <w:r>
        <w:t>— это</w:t>
      </w:r>
      <w:r>
        <w:t xml:space="preserve"> ПО, предназначено для автоматизации обработки и анализа временных рядов валютных курсов.</w:t>
      </w:r>
    </w:p>
    <w:p w14:paraId="5B1543A1" w14:textId="77777777" w:rsidR="00C12BA1" w:rsidRDefault="00C12BA1" w:rsidP="00C12BA1">
      <w:pPr>
        <w:spacing w:after="0" w:line="240" w:lineRule="auto"/>
        <w:ind w:firstLine="709"/>
        <w:jc w:val="both"/>
      </w:pPr>
      <w:r>
        <w:t xml:space="preserve">Основные возможности: </w:t>
      </w:r>
    </w:p>
    <w:p w14:paraId="59D06735" w14:textId="05303E79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простой скользящей средней;</w:t>
      </w:r>
    </w:p>
    <w:p w14:paraId="2B142F6D" w14:textId="5F33D2CE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взвешенной скользящей средней;</w:t>
      </w:r>
    </w:p>
    <w:p w14:paraId="406C33E7" w14:textId="03B80E97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сглаживания;</w:t>
      </w:r>
    </w:p>
    <w:p w14:paraId="120FED74" w14:textId="5CC029F0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 с трендовым регулированием;</w:t>
      </w:r>
    </w:p>
    <w:p w14:paraId="08152807" w14:textId="257A5570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построение графиков изменения курса валют;</w:t>
      </w:r>
    </w:p>
    <w:p w14:paraId="2EAD4074" w14:textId="2B822DC2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отображение временного ряда значений курса;</w:t>
      </w:r>
    </w:p>
    <w:p w14:paraId="478E668D" w14:textId="5EE8FB61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сравнение исходных и сглаженных данных на графике;</w:t>
      </w:r>
    </w:p>
    <w:p w14:paraId="3D0102D8" w14:textId="38432647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выбор валюты для анализа (USD, EUR, RUB);</w:t>
      </w:r>
    </w:p>
    <w:p w14:paraId="6AD6E737" w14:textId="3EE02342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настройка параметров методов (период, коэффициенты </w:t>
      </w:r>
      <w:proofErr w:type="spellStart"/>
      <w:r>
        <w:t>alpha</w:t>
      </w:r>
      <w:proofErr w:type="spellEnd"/>
      <w:r>
        <w:t xml:space="preserve"> и </w:t>
      </w:r>
      <w:proofErr w:type="spellStart"/>
      <w:r>
        <w:t>beta</w:t>
      </w:r>
      <w:proofErr w:type="spellEnd"/>
      <w:r>
        <w:t>);</w:t>
      </w:r>
    </w:p>
    <w:p w14:paraId="51712583" w14:textId="070FDEBB" w:rsidR="00C12BA1" w:rsidRDefault="00C12BA1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визуальный анализ динамики изменения курса валют.</w:t>
      </w:r>
    </w:p>
    <w:p w14:paraId="1274B877" w14:textId="77777777" w:rsidR="00594E30" w:rsidRPr="00C12BA1" w:rsidRDefault="00594E30" w:rsidP="00594E30">
      <w:pPr>
        <w:spacing w:after="0" w:line="240" w:lineRule="auto"/>
        <w:ind w:firstLine="709"/>
      </w:pPr>
    </w:p>
    <w:p w14:paraId="34300E3B" w14:textId="77777777" w:rsidR="00594E30" w:rsidRPr="00C12BA1" w:rsidRDefault="00594E30" w:rsidP="00594E30">
      <w:pPr>
        <w:spacing w:after="0" w:line="240" w:lineRule="auto"/>
        <w:ind w:firstLine="709"/>
      </w:pPr>
    </w:p>
    <w:p w14:paraId="062BD34C" w14:textId="744B597D" w:rsidR="00457D8A" w:rsidRDefault="00594E30" w:rsidP="00030797">
      <w:pPr>
        <w:pStyle w:val="2"/>
        <w:jc w:val="both"/>
      </w:pPr>
      <w:bookmarkStart w:id="3" w:name="_Toc231372751"/>
      <w:r>
        <w:t>Системные требования</w:t>
      </w:r>
      <w:bookmarkEnd w:id="3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1267AC9F" w14:textId="128FDADF" w:rsidR="00EE3E40" w:rsidRDefault="00EE3E40" w:rsidP="00EE3E40">
      <w:pPr>
        <w:spacing w:after="0" w:line="240" w:lineRule="auto"/>
        <w:ind w:firstLine="709"/>
        <w:jc w:val="both"/>
      </w:pPr>
      <w:r>
        <w:t xml:space="preserve">Для стабильной и эффективной работы </w:t>
      </w:r>
      <w:r w:rsidR="00C12BA1">
        <w:t>ПО</w:t>
      </w:r>
      <w:r>
        <w:t xml:space="preserve"> </w:t>
      </w:r>
      <w:r w:rsidR="00C12BA1">
        <w:t>«Аналитик»</w:t>
      </w:r>
      <w:r>
        <w:t xml:space="preserve"> рекомендуется использовать следующую конфигурацию: частота процессора (CPU) - от 1.6 </w:t>
      </w:r>
      <w:proofErr w:type="spellStart"/>
      <w:r>
        <w:t>GHz</w:t>
      </w:r>
      <w:proofErr w:type="spellEnd"/>
      <w:r>
        <w:t xml:space="preserve">, количество ядер процессора (CPU) - 6, объем оперативной памяти (RAM) - 4 GB, объем свободного места на диске (HDD) - 150 </w:t>
      </w:r>
      <w:proofErr w:type="spellStart"/>
      <w:r>
        <w:t>Mb</w:t>
      </w:r>
      <w:proofErr w:type="spellEnd"/>
      <w:r>
        <w:t xml:space="preserve">, операционная система (OS) - Windows 10/11, браузер - Google </w:t>
      </w:r>
      <w:proofErr w:type="spellStart"/>
      <w:r>
        <w:t>Chrome</w:t>
      </w:r>
      <w:proofErr w:type="spellEnd"/>
      <w:r>
        <w:t>, Mozilla Firefox, Microsoft Edge, Index</w:t>
      </w:r>
    </w:p>
    <w:p w14:paraId="7DBE94C2" w14:textId="77777777" w:rsidR="00EE3E40" w:rsidRPr="00EE3E40" w:rsidRDefault="00EE3E40" w:rsidP="0000244D">
      <w:pPr>
        <w:spacing w:after="0" w:line="240" w:lineRule="auto"/>
        <w:ind w:firstLine="709"/>
        <w:jc w:val="both"/>
      </w:pPr>
    </w:p>
    <w:p w14:paraId="0D9155F2" w14:textId="77777777" w:rsidR="00185CCF" w:rsidRPr="00EE3E40" w:rsidRDefault="00185CCF" w:rsidP="0000244D">
      <w:pPr>
        <w:spacing w:after="0" w:line="240" w:lineRule="auto"/>
        <w:ind w:firstLine="709"/>
        <w:jc w:val="both"/>
      </w:pPr>
    </w:p>
    <w:p w14:paraId="564FB9DA" w14:textId="4CC4BCC1" w:rsidR="00457D8A" w:rsidRPr="007D7CD6" w:rsidRDefault="005206FD" w:rsidP="003D6241">
      <w:pPr>
        <w:pStyle w:val="1"/>
        <w:spacing w:after="0"/>
        <w:jc w:val="both"/>
      </w:pPr>
      <w:bookmarkStart w:id="4" w:name="_Toc231372752"/>
      <w:r>
        <w:t>Начало работы</w:t>
      </w:r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62D7850F" w14:textId="77777777" w:rsidR="00C12BA1" w:rsidRDefault="00C12BA1" w:rsidP="00C12BA1">
      <w:pPr>
        <w:spacing w:after="0" w:line="240" w:lineRule="auto"/>
        <w:ind w:firstLine="709"/>
        <w:jc w:val="both"/>
      </w:pPr>
      <w:r>
        <w:t>Данный раздел поможет вам быстро установить, настроить и начать работать с "Аналитик".</w:t>
      </w:r>
    </w:p>
    <w:p w14:paraId="448DD6A7" w14:textId="4262C38B" w:rsidR="00B809EF" w:rsidRPr="00C12BA1" w:rsidRDefault="00C12BA1" w:rsidP="00C12BA1">
      <w:pPr>
        <w:spacing w:after="0" w:line="240" w:lineRule="auto"/>
        <w:ind w:firstLine="709"/>
        <w:jc w:val="both"/>
      </w:pPr>
      <w:r>
        <w:t>Перед началом работы, пожалуйста, ознакомьтесь с системными требованиями и лицензионным соглашением.</w:t>
      </w:r>
    </w:p>
    <w:p w14:paraId="14D5D475" w14:textId="77777777" w:rsidR="005206FD" w:rsidRPr="00C12BA1" w:rsidRDefault="005206FD" w:rsidP="00185CCF">
      <w:pPr>
        <w:spacing w:after="0" w:line="240" w:lineRule="auto"/>
        <w:ind w:firstLine="709"/>
        <w:jc w:val="both"/>
        <w:rPr>
          <w:lang w:val="en-US"/>
        </w:rPr>
      </w:pPr>
    </w:p>
    <w:p w14:paraId="56F8761F" w14:textId="77777777" w:rsidR="005206FD" w:rsidRPr="00C12BA1" w:rsidRDefault="005206FD" w:rsidP="00185CCF">
      <w:pPr>
        <w:spacing w:after="0" w:line="240" w:lineRule="auto"/>
        <w:ind w:firstLine="709"/>
        <w:jc w:val="both"/>
        <w:rPr>
          <w:lang w:val="en-US"/>
        </w:rPr>
      </w:pPr>
    </w:p>
    <w:p w14:paraId="4CEF2FB0" w14:textId="06ACA70C" w:rsidR="009F68E2" w:rsidRPr="009F68E2" w:rsidRDefault="005206FD" w:rsidP="009F68E2">
      <w:pPr>
        <w:pStyle w:val="2"/>
        <w:jc w:val="both"/>
      </w:pPr>
      <w:bookmarkStart w:id="5" w:name="_Toc231372753"/>
      <w:r>
        <w:t>Основные понятия и термины</w:t>
      </w:r>
      <w:bookmarkEnd w:id="5"/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2D0A6B2D" w14:textId="77777777" w:rsidR="00C12BA1" w:rsidRDefault="00C12BA1" w:rsidP="00C12BA1">
      <w:pPr>
        <w:spacing w:after="0" w:line="240" w:lineRule="auto"/>
        <w:ind w:firstLine="709"/>
        <w:jc w:val="both"/>
      </w:pPr>
      <w:r>
        <w:t>Перед началом работы в "Аналитик" рекомендуем ознакомиться с основными понятиями и терминами:</w:t>
      </w:r>
    </w:p>
    <w:p w14:paraId="588741E3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lastRenderedPageBreak/>
        <w:t>Валюта - официальные деньги конкретной страны или группы стран, которые используются для покупки товаров, оплаты услуг и накоплений</w:t>
      </w:r>
    </w:p>
    <w:p w14:paraId="5055A210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Курс валюты - стоимость денежной единицы одной страны, выраженная в деньгах другой страны</w:t>
      </w:r>
    </w:p>
    <w:p w14:paraId="5CD74DBA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Временной ряд - набор статистических данных, собранных через определенные промежутки времени в хронологическом порядке</w:t>
      </w:r>
    </w:p>
    <w:p w14:paraId="520B51A4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прогнозирования - способ анализа текущих и исторических данных для предсказания будущих событий или состояний</w:t>
      </w:r>
    </w:p>
    <w:p w14:paraId="3953FAE6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средней скользящей - статистический и аналитический метод, который сглаживает временные ряды, чтобы исключить краткосрочные колебания и выявить долгосрочные тенденции</w:t>
      </w:r>
    </w:p>
    <w:p w14:paraId="09525130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взвешенной скользящей средней - статистический и аналитический метод, который сглаживает временные ряды, придавая больший вес недавним данным и меньший — более старым</w:t>
      </w:r>
    </w:p>
    <w:p w14:paraId="6AAABB72" w14:textId="7777777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экспоненциального сглаживания - сглаживает случайные колебания данных и придает больший вес недавним значениям, постепенно уменьшая (экспоненциально) влияние более старых наблюдений</w:t>
      </w:r>
    </w:p>
    <w:p w14:paraId="3BF022B8" w14:textId="2F6EDA27" w:rsidR="00C12BA1" w:rsidRDefault="00C12BA1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экспоненциального сглаживания с трендовым регулированием - алгоритм прогнозирования временных рядов, который корректирует прогноз с учетом направления (роста или падения) и силы текущего тренда</w:t>
      </w:r>
      <w:r>
        <w:t>.</w:t>
      </w:r>
    </w:p>
    <w:p w14:paraId="4C130D84" w14:textId="77777777" w:rsidR="006108FD" w:rsidRPr="00C12BA1" w:rsidRDefault="006108FD" w:rsidP="00C12BA1">
      <w:pPr>
        <w:spacing w:after="0" w:line="240" w:lineRule="auto"/>
        <w:jc w:val="both"/>
      </w:pPr>
    </w:p>
    <w:p w14:paraId="4E87F7C0" w14:textId="77777777" w:rsidR="006108FD" w:rsidRPr="00C12BA1" w:rsidRDefault="006108FD" w:rsidP="00483312">
      <w:pPr>
        <w:spacing w:after="0" w:line="240" w:lineRule="auto"/>
        <w:ind w:firstLine="709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bookmarkStart w:id="6" w:name="_Toc231372754"/>
      <w:r>
        <w:t>Установка</w:t>
      </w:r>
      <w:bookmarkEnd w:id="6"/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5DEE03BF" w14:textId="6D2C2652" w:rsidR="00C12BA1" w:rsidRDefault="00C12BA1" w:rsidP="00C12BA1">
      <w:pPr>
        <w:spacing w:after="0" w:line="240" w:lineRule="auto"/>
        <w:ind w:firstLine="709"/>
        <w:jc w:val="both"/>
      </w:pPr>
      <w:r>
        <w:t xml:space="preserve">Для установки "Аналитик", пожалуйста, загрузите дистрибутива последней версии 1.0, доступный по адресу </w:t>
      </w:r>
      <w:r w:rsidR="00E53052" w:rsidRPr="00E53052">
        <w:t>https://github.com/Fusuca/analitic/tree/f</w:t>
      </w:r>
    </w:p>
    <w:p w14:paraId="0F12AA87" w14:textId="77777777" w:rsidR="00C12BA1" w:rsidRDefault="00C12BA1" w:rsidP="00C12BA1">
      <w:pPr>
        <w:spacing w:after="0" w:line="240" w:lineRule="auto"/>
        <w:ind w:firstLine="709"/>
        <w:jc w:val="both"/>
      </w:pPr>
      <w:r>
        <w:t>Перед установкой ознакомьтесь с системными требованиями и лицензионным соглашением.</w:t>
      </w:r>
    </w:p>
    <w:p w14:paraId="5A24C559" w14:textId="77777777" w:rsidR="00C12BA1" w:rsidRDefault="00C12BA1" w:rsidP="00C12BA1">
      <w:pPr>
        <w:spacing w:after="0" w:line="240" w:lineRule="auto"/>
        <w:ind w:firstLine="709"/>
        <w:jc w:val="both"/>
      </w:pPr>
      <w:r>
        <w:t xml:space="preserve">В процессе установки, пожалуйста: </w:t>
      </w:r>
    </w:p>
    <w:p w14:paraId="4FB3CC09" w14:textId="1096EE98" w:rsidR="00C12BA1" w:rsidRDefault="00C12BA1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Скопируйте папку Аналитик с дистрибутивом на жёсткий диск</w:t>
      </w:r>
    </w:p>
    <w:p w14:paraId="3FA753E8" w14:textId="47791AE3" w:rsidR="00C12BA1" w:rsidRDefault="00C12BA1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Убедитесь, что в папке присутствует файл Analitic.exe</w:t>
      </w:r>
    </w:p>
    <w:p w14:paraId="114AAE92" w14:textId="0E83C071" w:rsidR="00C12BA1" w:rsidRDefault="00C12BA1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При необходимости создайте ярлык на рабочем столе</w:t>
      </w:r>
    </w:p>
    <w:p w14:paraId="2A9E578C" w14:textId="77777777" w:rsidR="006108FD" w:rsidRPr="00C12BA1" w:rsidRDefault="006108FD" w:rsidP="00C12BA1">
      <w:pPr>
        <w:spacing w:after="0" w:line="240" w:lineRule="auto"/>
        <w:jc w:val="both"/>
      </w:pPr>
    </w:p>
    <w:p w14:paraId="61E64B82" w14:textId="77777777" w:rsidR="00E61C7E" w:rsidRPr="00C12BA1" w:rsidRDefault="00E61C7E" w:rsidP="00E61C7E">
      <w:pPr>
        <w:spacing w:after="0" w:line="240" w:lineRule="auto"/>
        <w:ind w:firstLine="709"/>
        <w:jc w:val="both"/>
      </w:pPr>
    </w:p>
    <w:p w14:paraId="34C33893" w14:textId="338F6A88" w:rsidR="006108FD" w:rsidRDefault="006108FD" w:rsidP="006108FD">
      <w:pPr>
        <w:pStyle w:val="2"/>
        <w:jc w:val="both"/>
      </w:pPr>
      <w:bookmarkStart w:id="7" w:name="_Toc231372755"/>
      <w:r>
        <w:t>Запуск</w:t>
      </w:r>
      <w:bookmarkEnd w:id="7"/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19A82D74" w14:textId="0839A6EC" w:rsidR="00DE682B" w:rsidRDefault="00DE682B" w:rsidP="00DE682B">
      <w:pPr>
        <w:spacing w:after="0" w:line="240" w:lineRule="auto"/>
        <w:ind w:firstLine="709"/>
        <w:jc w:val="both"/>
      </w:pPr>
      <w:r>
        <w:t xml:space="preserve">Для запуска </w:t>
      </w:r>
      <w:r w:rsidR="00E53052">
        <w:t>«Аналитик»</w:t>
      </w:r>
      <w:r>
        <w:t xml:space="preserve"> нажмите на ярлык программы </w:t>
      </w:r>
      <w:r w:rsidR="00E53052">
        <w:t>«</w:t>
      </w:r>
      <w:proofErr w:type="spellStart"/>
      <w:r w:rsidR="00E53052">
        <w:rPr>
          <w:lang w:val="en-US"/>
        </w:rPr>
        <w:t>Analitic</w:t>
      </w:r>
      <w:proofErr w:type="spellEnd"/>
      <w:r w:rsidR="00E53052" w:rsidRPr="00E53052">
        <w:t>.</w:t>
      </w:r>
      <w:r w:rsidR="00E53052">
        <w:rPr>
          <w:lang w:val="en-US"/>
        </w:rPr>
        <w:t>exe</w:t>
      </w:r>
      <w:r w:rsidR="00E53052">
        <w:t>»</w:t>
      </w:r>
      <w:r>
        <w:t xml:space="preserve"> в меню Пуск либо наберите в командной строке </w:t>
      </w:r>
      <w:r w:rsidR="00E53052">
        <w:t>«</w:t>
      </w:r>
      <w:proofErr w:type="spellStart"/>
      <w:r w:rsidR="00E53052">
        <w:rPr>
          <w:lang w:val="en-US"/>
        </w:rPr>
        <w:t>Analitic</w:t>
      </w:r>
      <w:proofErr w:type="spellEnd"/>
      <w:r w:rsidR="00E53052" w:rsidRPr="00E53052">
        <w:t>.</w:t>
      </w:r>
      <w:r w:rsidR="00E53052">
        <w:rPr>
          <w:lang w:val="en-US"/>
        </w:rPr>
        <w:t>exe</w:t>
      </w:r>
      <w:r w:rsidR="00E53052">
        <w:t>»</w:t>
      </w:r>
      <w:r>
        <w:t xml:space="preserve">. </w:t>
      </w:r>
    </w:p>
    <w:p w14:paraId="63E47AAE" w14:textId="77777777" w:rsidR="00DE682B" w:rsidRDefault="00DE682B" w:rsidP="00DE682B">
      <w:pPr>
        <w:spacing w:after="0" w:line="240" w:lineRule="auto"/>
        <w:ind w:firstLine="709"/>
        <w:jc w:val="both"/>
      </w:pPr>
      <w:r>
        <w:t>При первом запуске программы вы попадаете на главное окно программы.</w:t>
      </w:r>
    </w:p>
    <w:p w14:paraId="56E0F5E7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4715BCD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70F047F3" w14:textId="6AEACCE0" w:rsidR="00DE682B" w:rsidRPr="00E53052" w:rsidRDefault="00DE682B" w:rsidP="00E53052">
      <w:pPr>
        <w:pStyle w:val="1"/>
        <w:spacing w:after="0"/>
        <w:jc w:val="both"/>
        <w:rPr>
          <w:szCs w:val="32"/>
        </w:rPr>
      </w:pPr>
      <w:bookmarkStart w:id="8" w:name="_Toc231372756"/>
      <w:r>
        <w:lastRenderedPageBreak/>
        <w:t>Пользовательский интерфейс</w:t>
      </w:r>
      <w:bookmarkEnd w:id="8"/>
    </w:p>
    <w:p w14:paraId="42C9675E" w14:textId="4E2C3865" w:rsidR="00E53052" w:rsidRDefault="00E53052" w:rsidP="00E53052">
      <w:pPr>
        <w:spacing w:after="0" w:line="240" w:lineRule="auto"/>
        <w:ind w:firstLine="709"/>
        <w:jc w:val="both"/>
      </w:pPr>
      <w:r>
        <w:t>Этот раздел описывает основные элементы пользовательского интерфейса "Аналитик": основных режимов работы, предназначение окон и экранов, доступные операции.</w:t>
      </w:r>
    </w:p>
    <w:p w14:paraId="7CA0CC21" w14:textId="77777777" w:rsidR="00DE682B" w:rsidRDefault="00DE682B" w:rsidP="00DE682B">
      <w:pPr>
        <w:spacing w:after="0" w:line="240" w:lineRule="auto"/>
        <w:ind w:firstLine="709"/>
        <w:jc w:val="both"/>
      </w:pPr>
    </w:p>
    <w:p w14:paraId="6C6458D0" w14:textId="77777777" w:rsidR="00E53052" w:rsidRPr="00E53052" w:rsidRDefault="00E53052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bookmarkStart w:id="9" w:name="_Toc231372757"/>
      <w:r>
        <w:t>Главное окно программы</w:t>
      </w:r>
      <w:bookmarkEnd w:id="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030797">
      <w:pPr>
        <w:spacing w:after="0" w:line="240" w:lineRule="auto"/>
      </w:pPr>
    </w:p>
    <w:p w14:paraId="392CE04D" w14:textId="77777777" w:rsidR="00E53052" w:rsidRDefault="00E53052" w:rsidP="00E53052">
      <w:pPr>
        <w:spacing w:after="0" w:line="240" w:lineRule="auto"/>
        <w:ind w:firstLine="709"/>
        <w:jc w:val="both"/>
      </w:pPr>
      <w:r>
        <w:t xml:space="preserve">Главное окно программы "Аналитик" состоит из радиокнопок: </w:t>
      </w:r>
    </w:p>
    <w:p w14:paraId="09A5B1E8" w14:textId="7D41102F" w:rsidR="00E53052" w:rsidRDefault="00E53052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Скользящей средней </w:t>
      </w:r>
    </w:p>
    <w:p w14:paraId="34A6D325" w14:textId="0083D4E4" w:rsidR="00E53052" w:rsidRDefault="00E53052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Взвешенной скользящей средней </w:t>
      </w:r>
    </w:p>
    <w:p w14:paraId="7EFEFF50" w14:textId="0C86F3D3" w:rsidR="00E53052" w:rsidRDefault="00E53052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Экспоненциального сглаживания </w:t>
      </w:r>
    </w:p>
    <w:p w14:paraId="1795AE34" w14:textId="25DD29B5" w:rsidR="00E53052" w:rsidRDefault="00E53052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Экспоненциального сглаживания с трендовым регулированием</w:t>
      </w:r>
    </w:p>
    <w:p w14:paraId="4B2ED254" w14:textId="3945406B" w:rsidR="00A2260A" w:rsidRDefault="00A2260A" w:rsidP="00E53052">
      <w:pPr>
        <w:spacing w:after="0" w:line="240" w:lineRule="auto"/>
        <w:ind w:firstLine="709"/>
        <w:jc w:val="both"/>
      </w:pPr>
      <w:r>
        <w:t>Главное окно программы представлено на рисунке 1.</w:t>
      </w:r>
    </w:p>
    <w:p w14:paraId="123F5AEB" w14:textId="77777777" w:rsidR="00A2260A" w:rsidRDefault="00A2260A" w:rsidP="00E53052">
      <w:pPr>
        <w:spacing w:after="0" w:line="240" w:lineRule="auto"/>
        <w:ind w:firstLine="709"/>
        <w:jc w:val="both"/>
      </w:pPr>
    </w:p>
    <w:p w14:paraId="69100464" w14:textId="74BA0842" w:rsidR="00DE682B" w:rsidRDefault="00E53052" w:rsidP="00DE682B">
      <w:pPr>
        <w:spacing w:after="0" w:line="240" w:lineRule="auto"/>
        <w:jc w:val="center"/>
      </w:pPr>
      <w:r w:rsidRPr="00E53052">
        <w:drawing>
          <wp:inline distT="0" distB="0" distL="0" distR="0" wp14:anchorId="1FDBB9E6" wp14:editId="79E6EDB4">
            <wp:extent cx="6190238" cy="2819400"/>
            <wp:effectExtent l="0" t="0" r="1270" b="0"/>
            <wp:docPr id="73311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4644" cy="282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B97" w14:textId="77777777" w:rsidR="00DE682B" w:rsidRDefault="00DE682B" w:rsidP="00C0575B">
      <w:pPr>
        <w:spacing w:after="0" w:line="240" w:lineRule="auto"/>
        <w:ind w:firstLine="709"/>
        <w:jc w:val="both"/>
      </w:pPr>
    </w:p>
    <w:p w14:paraId="5585C5A5" w14:textId="1DF5B271" w:rsidR="00DE682B" w:rsidRPr="00DE682B" w:rsidRDefault="00DE682B" w:rsidP="00C0575B">
      <w:pPr>
        <w:spacing w:after="0" w:line="240" w:lineRule="auto"/>
        <w:ind w:firstLine="709"/>
        <w:jc w:val="both"/>
      </w:pPr>
      <w:r>
        <w:t>Рисунок 1 – Главное окно программы</w:t>
      </w:r>
    </w:p>
    <w:p w14:paraId="5D2AE053" w14:textId="77777777" w:rsidR="00C0575B" w:rsidRDefault="00C0575B" w:rsidP="00C0575B">
      <w:pPr>
        <w:spacing w:after="0" w:line="240" w:lineRule="auto"/>
        <w:ind w:firstLine="709"/>
        <w:jc w:val="both"/>
      </w:pPr>
    </w:p>
    <w:p w14:paraId="3A7E9F68" w14:textId="77777777" w:rsidR="00A2260A" w:rsidRPr="00A306F5" w:rsidRDefault="00A2260A" w:rsidP="00C0575B">
      <w:pPr>
        <w:spacing w:after="0" w:line="240" w:lineRule="auto"/>
        <w:ind w:firstLine="709"/>
        <w:jc w:val="both"/>
      </w:pPr>
    </w:p>
    <w:p w14:paraId="75026C4B" w14:textId="0FAFA3EF" w:rsidR="00030797" w:rsidRDefault="00A2260A" w:rsidP="00030797">
      <w:pPr>
        <w:pStyle w:val="2"/>
        <w:jc w:val="both"/>
      </w:pPr>
      <w:bookmarkStart w:id="10" w:name="_Toc231372758"/>
      <w:r>
        <w:t>Настройки программы</w:t>
      </w:r>
      <w:bookmarkEnd w:id="10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65733633" w14:textId="77777777" w:rsidR="00A2260A" w:rsidRDefault="00A2260A" w:rsidP="00A2260A">
      <w:pPr>
        <w:spacing w:after="0" w:line="240" w:lineRule="auto"/>
        <w:ind w:firstLine="709"/>
        <w:jc w:val="both"/>
      </w:pPr>
      <w:r>
        <w:t>Программа не требует предварительной настройки. Доступны следующие параметры (задаются непосредственно перед расчётом):</w:t>
      </w:r>
    </w:p>
    <w:p w14:paraId="0FF323CA" w14:textId="4A301D41" w:rsidR="00A2260A" w:rsidRDefault="00A2260A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Период - </w:t>
      </w:r>
      <w:r>
        <w:t>(по</w:t>
      </w:r>
      <w:r>
        <w:t xml:space="preserve"> умолчанию 3 дня) временной отрезок, на который рассчитывается изменения. </w:t>
      </w:r>
    </w:p>
    <w:p w14:paraId="7DB0A703" w14:textId="0FFF6401" w:rsidR="00A2260A" w:rsidRDefault="00A2260A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Сглаживание - </w:t>
      </w:r>
      <w:r>
        <w:t>(по</w:t>
      </w:r>
      <w:r>
        <w:t xml:space="preserve"> умолчанию 0,5</w:t>
      </w:r>
      <w:r>
        <w:t>) определяет</w:t>
      </w:r>
      <w:r>
        <w:t xml:space="preserve"> вес, присваиваемый последним фактическим данным при расчете прогноза или текущего уровня ряда. </w:t>
      </w:r>
    </w:p>
    <w:p w14:paraId="7D042BDA" w14:textId="10038852" w:rsidR="00A2260A" w:rsidRDefault="00A2260A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lastRenderedPageBreak/>
        <w:t xml:space="preserve">Коэффициент α - </w:t>
      </w:r>
      <w:r>
        <w:t>(по</w:t>
      </w:r>
      <w:r>
        <w:t xml:space="preserve"> умолчанию 0,</w:t>
      </w:r>
      <w:r>
        <w:t>5)</w:t>
      </w:r>
      <w:r>
        <w:t xml:space="preserve"> отвечает за сглаживание базового уровня ряда (учет текущих данных). </w:t>
      </w:r>
    </w:p>
    <w:p w14:paraId="332EB684" w14:textId="0A06A24B" w:rsidR="00A2260A" w:rsidRDefault="00A2260A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Коэффициент β - </w:t>
      </w:r>
      <w:r>
        <w:t>(по</w:t>
      </w:r>
      <w:r>
        <w:t xml:space="preserve"> умолчанию 0,</w:t>
      </w:r>
      <w:r>
        <w:t>3)</w:t>
      </w:r>
      <w:r>
        <w:t xml:space="preserve"> отвечает за сглаживание тренда (учет изменения скорости роста или падения).</w:t>
      </w:r>
    </w:p>
    <w:p w14:paraId="229A94C5" w14:textId="77777777" w:rsidR="00A2260A" w:rsidRDefault="00A2260A" w:rsidP="00A2260A">
      <w:pPr>
        <w:tabs>
          <w:tab w:val="left" w:pos="993"/>
        </w:tabs>
        <w:spacing w:after="0" w:line="240" w:lineRule="auto"/>
        <w:jc w:val="both"/>
      </w:pPr>
    </w:p>
    <w:p w14:paraId="6527E4EB" w14:textId="77777777" w:rsidR="00A2260A" w:rsidRPr="00A2260A" w:rsidRDefault="00A2260A" w:rsidP="00A2260A">
      <w:pPr>
        <w:tabs>
          <w:tab w:val="left" w:pos="993"/>
        </w:tabs>
        <w:spacing w:after="0" w:line="240" w:lineRule="auto"/>
        <w:jc w:val="both"/>
      </w:pPr>
    </w:p>
    <w:p w14:paraId="15705192" w14:textId="0A938153" w:rsidR="00030797" w:rsidRDefault="00A2260A" w:rsidP="00A2260A">
      <w:pPr>
        <w:pStyle w:val="2"/>
        <w:jc w:val="both"/>
      </w:pPr>
      <w:bookmarkStart w:id="11" w:name="_Toc231372759"/>
      <w:r>
        <w:t>Режим</w:t>
      </w:r>
      <w:r w:rsidRPr="00A2260A">
        <w:t xml:space="preserve"> </w:t>
      </w:r>
      <w:r w:rsidR="00F66998">
        <w:t>метода с</w:t>
      </w:r>
      <w:r>
        <w:t>кользящей</w:t>
      </w:r>
      <w:r w:rsidRPr="00A2260A">
        <w:t xml:space="preserve"> </w:t>
      </w:r>
      <w:r>
        <w:t>средней</w:t>
      </w:r>
      <w:bookmarkEnd w:id="11"/>
    </w:p>
    <w:p w14:paraId="5756E7D6" w14:textId="77777777" w:rsidR="00A2260A" w:rsidRPr="00A2260A" w:rsidRDefault="00A2260A" w:rsidP="00A2260A"/>
    <w:p w14:paraId="11F8DA28" w14:textId="777C795D" w:rsidR="00D50CC4" w:rsidRPr="00A2260A" w:rsidRDefault="00D50CC4" w:rsidP="000036C6">
      <w:pPr>
        <w:spacing w:after="0" w:line="240" w:lineRule="auto"/>
        <w:ind w:firstLine="709"/>
        <w:jc w:val="both"/>
      </w:pPr>
    </w:p>
    <w:p w14:paraId="6008754C" w14:textId="77777777" w:rsidR="00A2260A" w:rsidRDefault="00A2260A" w:rsidP="00A2260A">
      <w:pPr>
        <w:spacing w:after="0" w:line="240" w:lineRule="auto"/>
        <w:ind w:firstLine="709"/>
        <w:jc w:val="both"/>
      </w:pPr>
      <w:r>
        <w:t>Режим обеспечивает статистический и аналитический метод, который сглаживает временные ряды, чтобы исключить краткосрочные колебания и выявить долгосрочные тенденции.</w:t>
      </w:r>
    </w:p>
    <w:p w14:paraId="3F88BE86" w14:textId="77777777" w:rsidR="00A2260A" w:rsidRDefault="00A2260A" w:rsidP="00A2260A">
      <w:pPr>
        <w:spacing w:after="0" w:line="240" w:lineRule="auto"/>
        <w:ind w:firstLine="709"/>
        <w:jc w:val="both"/>
      </w:pPr>
      <w:r>
        <w:t>Пользователь вводит период и выбирает из выпадающего списка валюту.</w:t>
      </w:r>
    </w:p>
    <w:p w14:paraId="7C01F351" w14:textId="48B81C33" w:rsidR="00A2260A" w:rsidRDefault="00A2260A" w:rsidP="00A2260A">
      <w:pPr>
        <w:spacing w:after="0" w:line="240" w:lineRule="auto"/>
        <w:ind w:firstLine="709"/>
        <w:jc w:val="both"/>
      </w:pPr>
      <w:r>
        <w:t>Программа вычисляет среднее значение временного ряда за определенный период времени</w:t>
      </w:r>
      <w:r>
        <w:t>.</w:t>
      </w:r>
    </w:p>
    <w:p w14:paraId="3CCF47AF" w14:textId="5106B6B9" w:rsidR="00A2260A" w:rsidRDefault="00A2260A" w:rsidP="00A2260A">
      <w:pPr>
        <w:spacing w:after="0" w:line="240" w:lineRule="auto"/>
        <w:ind w:firstLine="709"/>
        <w:jc w:val="both"/>
      </w:pPr>
      <w:r>
        <w:t>Режим метода скользящей средней представлен на рисунке 2.</w:t>
      </w:r>
    </w:p>
    <w:p w14:paraId="5B1B8CB6" w14:textId="77777777" w:rsidR="00A2260A" w:rsidRDefault="00A2260A" w:rsidP="00A2260A">
      <w:pPr>
        <w:spacing w:after="0" w:line="240" w:lineRule="auto"/>
        <w:ind w:firstLine="709"/>
        <w:jc w:val="both"/>
      </w:pPr>
    </w:p>
    <w:p w14:paraId="46EFA039" w14:textId="71E272C9" w:rsidR="00A2260A" w:rsidRDefault="00A2260A" w:rsidP="00A2260A">
      <w:pPr>
        <w:keepNext/>
        <w:spacing w:after="0" w:line="240" w:lineRule="auto"/>
        <w:jc w:val="center"/>
      </w:pPr>
      <w:r w:rsidRPr="00A2260A">
        <w:drawing>
          <wp:inline distT="0" distB="0" distL="0" distR="0" wp14:anchorId="71230535" wp14:editId="566A2130">
            <wp:extent cx="5689600" cy="4567715"/>
            <wp:effectExtent l="0" t="0" r="6350" b="4445"/>
            <wp:docPr id="48500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9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7" cy="45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B007" w14:textId="15B2125B" w:rsidR="00A2260A" w:rsidRDefault="00A2260A" w:rsidP="00A2260A">
      <w:pPr>
        <w:pStyle w:val="afc"/>
      </w:pPr>
      <w:r>
        <w:t>Рисунок 2 - Режим метода скользящей средней</w:t>
      </w:r>
    </w:p>
    <w:p w14:paraId="2B5DAF35" w14:textId="77777777" w:rsidR="00F66998" w:rsidRDefault="00F66998" w:rsidP="00F66998"/>
    <w:p w14:paraId="4B766258" w14:textId="0F64F465" w:rsidR="00F66998" w:rsidRDefault="00F66998" w:rsidP="00F66998">
      <w:pPr>
        <w:pStyle w:val="2"/>
        <w:jc w:val="both"/>
      </w:pPr>
      <w:bookmarkStart w:id="12" w:name="_Toc231372760"/>
      <w:r>
        <w:lastRenderedPageBreak/>
        <w:t>Режим</w:t>
      </w:r>
      <w:r w:rsidRPr="00A2260A">
        <w:t xml:space="preserve"> </w:t>
      </w:r>
      <w:r>
        <w:t>метода взвешенной с</w:t>
      </w:r>
      <w:r>
        <w:t>кользящей</w:t>
      </w:r>
      <w:r w:rsidRPr="00A2260A">
        <w:t xml:space="preserve"> </w:t>
      </w:r>
      <w:r>
        <w:t>средней</w:t>
      </w:r>
      <w:bookmarkEnd w:id="12"/>
    </w:p>
    <w:p w14:paraId="4DF6C99F" w14:textId="77777777" w:rsidR="00F66998" w:rsidRDefault="00F66998" w:rsidP="00F66998">
      <w:pPr>
        <w:spacing w:after="0" w:line="240" w:lineRule="auto"/>
      </w:pPr>
    </w:p>
    <w:p w14:paraId="377526CC" w14:textId="77777777" w:rsidR="00F66998" w:rsidRPr="00F66998" w:rsidRDefault="00F66998" w:rsidP="00F66998">
      <w:pPr>
        <w:spacing w:after="0" w:line="240" w:lineRule="auto"/>
      </w:pPr>
    </w:p>
    <w:p w14:paraId="6F800A80" w14:textId="77777777" w:rsidR="00F66998" w:rsidRDefault="00F66998" w:rsidP="00F66998">
      <w:pPr>
        <w:spacing w:after="0" w:line="240" w:lineRule="auto"/>
        <w:ind w:firstLine="709"/>
        <w:jc w:val="both"/>
      </w:pPr>
      <w:r>
        <w:t xml:space="preserve">Режим обеспечивает статистический и аналитический метод, который сглаживает временные ряды, чтобы исключить краткосрочные колебания и выявить долгосрочные тенденции. </w:t>
      </w:r>
    </w:p>
    <w:p w14:paraId="1E1FC7A4" w14:textId="77777777" w:rsidR="00F66998" w:rsidRDefault="00F66998" w:rsidP="00F66998">
      <w:pPr>
        <w:spacing w:after="0" w:line="240" w:lineRule="auto"/>
        <w:ind w:firstLine="709"/>
        <w:jc w:val="both"/>
      </w:pPr>
      <w:r>
        <w:t>Пользователь выбирает из выпадающего списка валюту и вводит период.</w:t>
      </w:r>
    </w:p>
    <w:p w14:paraId="443A9640" w14:textId="77777777" w:rsidR="00F66998" w:rsidRDefault="00F66998" w:rsidP="00F66998">
      <w:pPr>
        <w:spacing w:after="0" w:line="240" w:lineRule="auto"/>
        <w:ind w:firstLine="709"/>
        <w:jc w:val="both"/>
      </w:pPr>
      <w:r>
        <w:t xml:space="preserve">Программа вычисляет сглаженное среднее значение временного ряда, при котором новым данным придается больший вес, чем старым. </w:t>
      </w:r>
    </w:p>
    <w:p w14:paraId="543E7A95" w14:textId="6902D9CE" w:rsidR="00F66998" w:rsidRDefault="00F66998" w:rsidP="00F66998">
      <w:pPr>
        <w:spacing w:after="0" w:line="240" w:lineRule="auto"/>
        <w:ind w:firstLine="709"/>
        <w:jc w:val="both"/>
      </w:pPr>
      <w:r>
        <w:t>Режим метода взвешенной скользящей средней представлен на рисунке 3.</w:t>
      </w:r>
    </w:p>
    <w:p w14:paraId="74CB7368" w14:textId="77777777" w:rsidR="00F66998" w:rsidRDefault="00F66998" w:rsidP="00F66998">
      <w:pPr>
        <w:spacing w:after="0" w:line="240" w:lineRule="auto"/>
        <w:ind w:firstLine="709"/>
        <w:jc w:val="both"/>
      </w:pPr>
    </w:p>
    <w:p w14:paraId="6A0CEFB2" w14:textId="77777777" w:rsidR="00F66998" w:rsidRDefault="00F66998" w:rsidP="00F66998">
      <w:pPr>
        <w:keepNext/>
        <w:spacing w:after="0" w:line="240" w:lineRule="auto"/>
        <w:jc w:val="center"/>
      </w:pPr>
      <w:r w:rsidRPr="00F66998">
        <w:drawing>
          <wp:inline distT="0" distB="0" distL="0" distR="0" wp14:anchorId="56D2E903" wp14:editId="5AE99E10">
            <wp:extent cx="5887720" cy="4087405"/>
            <wp:effectExtent l="0" t="0" r="0" b="8890"/>
            <wp:docPr id="1703393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93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0477" cy="40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805E" w14:textId="10A06441" w:rsidR="00F66998" w:rsidRDefault="00F66998" w:rsidP="00F66998">
      <w:pPr>
        <w:pStyle w:val="afc"/>
      </w:pPr>
      <w:r>
        <w:t>Рисунок 3 – Режим метода взвешенной скользящей средней</w:t>
      </w:r>
    </w:p>
    <w:p w14:paraId="4E693D1F" w14:textId="77777777" w:rsidR="00F66998" w:rsidRDefault="00F66998" w:rsidP="00F66998"/>
    <w:p w14:paraId="46F67494" w14:textId="5DD9DC8F" w:rsidR="00F66998" w:rsidRDefault="00F66998" w:rsidP="00F66998">
      <w:pPr>
        <w:pStyle w:val="2"/>
        <w:jc w:val="both"/>
      </w:pPr>
      <w:bookmarkStart w:id="13" w:name="_Toc231372761"/>
      <w:r>
        <w:t>Режим</w:t>
      </w:r>
      <w:r w:rsidRPr="00A2260A">
        <w:t xml:space="preserve"> </w:t>
      </w:r>
      <w:r>
        <w:t>метода экспоненциального сглаживания</w:t>
      </w:r>
      <w:bookmarkEnd w:id="13"/>
    </w:p>
    <w:p w14:paraId="388B9F17" w14:textId="77777777" w:rsidR="00F66998" w:rsidRDefault="00F66998" w:rsidP="00F66998">
      <w:pPr>
        <w:spacing w:after="0" w:line="240" w:lineRule="auto"/>
      </w:pPr>
    </w:p>
    <w:p w14:paraId="756A8CEC" w14:textId="77777777" w:rsidR="00F66998" w:rsidRDefault="00F66998" w:rsidP="00F66998"/>
    <w:p w14:paraId="0E6ABF1C" w14:textId="77777777" w:rsidR="00F66998" w:rsidRDefault="00F66998" w:rsidP="00F66998">
      <w:pPr>
        <w:spacing w:after="0" w:line="240" w:lineRule="auto"/>
        <w:ind w:firstLine="709"/>
        <w:jc w:val="both"/>
      </w:pPr>
      <w:r>
        <w:t>Режим обеспечивает сглаживание случайных колебаний данных и придает больший вес недавним значениям, постепенно уменьшая (экспоненциально) влияние более старых наблюдений.</w:t>
      </w:r>
    </w:p>
    <w:p w14:paraId="30325623" w14:textId="77777777" w:rsidR="00F66998" w:rsidRDefault="00F66998" w:rsidP="00F66998">
      <w:pPr>
        <w:spacing w:after="0" w:line="240" w:lineRule="auto"/>
        <w:ind w:firstLine="709"/>
        <w:jc w:val="both"/>
      </w:pPr>
      <w:r>
        <w:t xml:space="preserve">Пользователь выбирает из выпадающего списка валюту и вводит коэффициент сглаживания. </w:t>
      </w:r>
    </w:p>
    <w:p w14:paraId="161F42B3" w14:textId="77777777" w:rsidR="00F66998" w:rsidRDefault="00F66998" w:rsidP="00F66998">
      <w:pPr>
        <w:spacing w:after="0" w:line="240" w:lineRule="auto"/>
        <w:ind w:firstLine="709"/>
        <w:jc w:val="both"/>
      </w:pPr>
      <w:r>
        <w:lastRenderedPageBreak/>
        <w:t>Программа вычисляет сглаженные значения временного ряда с учетом того, что новые данные важнее старых.</w:t>
      </w:r>
    </w:p>
    <w:p w14:paraId="59DDA1F5" w14:textId="39EE83CD" w:rsidR="00F66998" w:rsidRDefault="00F66998" w:rsidP="00F66998">
      <w:pPr>
        <w:spacing w:after="0" w:line="240" w:lineRule="auto"/>
        <w:ind w:firstLine="709"/>
        <w:jc w:val="both"/>
      </w:pPr>
      <w:r>
        <w:t>Режим метода экспоненциального сглаживания представлен на рисунке 4.</w:t>
      </w:r>
    </w:p>
    <w:p w14:paraId="1E4F35DD" w14:textId="77777777" w:rsidR="00F66998" w:rsidRDefault="00F66998" w:rsidP="00F66998">
      <w:pPr>
        <w:spacing w:after="0" w:line="240" w:lineRule="auto"/>
        <w:ind w:firstLine="709"/>
        <w:jc w:val="both"/>
      </w:pPr>
    </w:p>
    <w:p w14:paraId="41F88D2F" w14:textId="77777777" w:rsidR="00F66998" w:rsidRDefault="00F66998" w:rsidP="00F66998">
      <w:pPr>
        <w:keepNext/>
        <w:spacing w:after="0" w:line="240" w:lineRule="auto"/>
        <w:jc w:val="center"/>
      </w:pPr>
      <w:r w:rsidRPr="00F66998">
        <w:drawing>
          <wp:inline distT="0" distB="0" distL="0" distR="0" wp14:anchorId="3B7CF413" wp14:editId="325B1C91">
            <wp:extent cx="6032500" cy="3613080"/>
            <wp:effectExtent l="0" t="0" r="6350" b="6985"/>
            <wp:docPr id="55856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5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7925" cy="36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21A1" w14:textId="224A1EF9" w:rsidR="00F66998" w:rsidRDefault="00F66998" w:rsidP="00F66998">
      <w:pPr>
        <w:pStyle w:val="afc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Режим метода экспоненциального сглаживания</w:t>
      </w:r>
    </w:p>
    <w:p w14:paraId="08BE7DB3" w14:textId="77777777" w:rsidR="00D50CC4" w:rsidRDefault="00D50CC4" w:rsidP="00457D8A">
      <w:pPr>
        <w:spacing w:after="0" w:line="240" w:lineRule="auto"/>
      </w:pPr>
    </w:p>
    <w:p w14:paraId="6F02C90C" w14:textId="77777777" w:rsidR="00F66998" w:rsidRPr="00F66998" w:rsidRDefault="00F66998" w:rsidP="00457D8A">
      <w:pPr>
        <w:spacing w:after="0" w:line="240" w:lineRule="auto"/>
      </w:pPr>
    </w:p>
    <w:p w14:paraId="7B410C33" w14:textId="0750C439" w:rsidR="00030797" w:rsidRDefault="00653D53" w:rsidP="00030797">
      <w:pPr>
        <w:pStyle w:val="2"/>
        <w:jc w:val="both"/>
      </w:pPr>
      <w:bookmarkStart w:id="14" w:name="_Toc231372762"/>
      <w:r>
        <w:t>Горячие клавиши</w:t>
      </w:r>
      <w:bookmarkEnd w:id="14"/>
    </w:p>
    <w:p w14:paraId="097DE7A2" w14:textId="77777777" w:rsidR="00030797" w:rsidRDefault="00030797" w:rsidP="00653D53">
      <w:pPr>
        <w:spacing w:after="0" w:line="240" w:lineRule="auto"/>
        <w:ind w:firstLine="709"/>
        <w:jc w:val="both"/>
      </w:pPr>
    </w:p>
    <w:p w14:paraId="02A4773D" w14:textId="77777777" w:rsidR="009367ED" w:rsidRDefault="009367ED" w:rsidP="00653D53">
      <w:pPr>
        <w:spacing w:after="0" w:line="240" w:lineRule="auto"/>
        <w:ind w:firstLine="709"/>
        <w:jc w:val="both"/>
      </w:pPr>
    </w:p>
    <w:p w14:paraId="2604F2D6" w14:textId="0A6C8B14" w:rsidR="00653D53" w:rsidRDefault="00653D53" w:rsidP="00653D53">
      <w:pPr>
        <w:spacing w:after="0" w:line="240" w:lineRule="auto"/>
        <w:ind w:firstLine="709"/>
        <w:jc w:val="both"/>
      </w:pPr>
      <w:r>
        <w:t xml:space="preserve">Следующий раздел содержит все сочетания клавиш и способы управления при помощи мыши, поддерживаемые </w:t>
      </w:r>
      <w:r w:rsidR="00F66998">
        <w:t>программой</w:t>
      </w:r>
      <w:r>
        <w:t xml:space="preserve"> </w:t>
      </w:r>
      <w:r w:rsidR="00F66998">
        <w:t>«Аналитик»</w:t>
      </w:r>
      <w:r>
        <w:t>:</w:t>
      </w:r>
    </w:p>
    <w:p w14:paraId="4638E6D4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Backspace</w:t>
      </w:r>
      <w:proofErr w:type="spellEnd"/>
      <w:r>
        <w:t xml:space="preserve"> - удаляет символ, находящийся перед курсором.</w:t>
      </w:r>
    </w:p>
    <w:p w14:paraId="0FFC2A16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Delete</w:t>
      </w:r>
      <w:proofErr w:type="spellEnd"/>
      <w:r>
        <w:t xml:space="preserve"> - удаляет символ, следующий за курсором.</w:t>
      </w:r>
    </w:p>
    <w:p w14:paraId="57E74404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Home - переводит курсор в начало строки;</w:t>
      </w:r>
    </w:p>
    <w:p w14:paraId="5E2925DE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End - переводит курсор в конец строки;</w:t>
      </w:r>
    </w:p>
    <w:p w14:paraId="6B9E9C5F" w14:textId="29ABE218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Left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- перемещает курсор влево;</w:t>
      </w:r>
    </w:p>
    <w:p w14:paraId="3EE1E9D7" w14:textId="6C9F39E2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Right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- перемещает курсор вправо;</w:t>
      </w:r>
    </w:p>
    <w:p w14:paraId="5ECC8EFA" w14:textId="77777777" w:rsidR="00030797" w:rsidRDefault="00030797" w:rsidP="00A2260A">
      <w:pPr>
        <w:spacing w:after="0" w:line="240" w:lineRule="auto"/>
        <w:jc w:val="both"/>
      </w:pPr>
    </w:p>
    <w:p w14:paraId="2F2D5ACC" w14:textId="77777777" w:rsidR="005C07EB" w:rsidRDefault="005C07EB" w:rsidP="00F66998">
      <w:pPr>
        <w:spacing w:after="0" w:line="240" w:lineRule="auto"/>
        <w:jc w:val="both"/>
      </w:pPr>
    </w:p>
    <w:p w14:paraId="25D2CEE5" w14:textId="77777777" w:rsidR="005C07EB" w:rsidRDefault="005C07EB" w:rsidP="00653D53">
      <w:pPr>
        <w:spacing w:after="0" w:line="240" w:lineRule="auto"/>
        <w:ind w:firstLine="709"/>
        <w:jc w:val="both"/>
      </w:pPr>
    </w:p>
    <w:p w14:paraId="4A242313" w14:textId="77777777" w:rsidR="00F66998" w:rsidRDefault="00F66998" w:rsidP="00653D53">
      <w:pPr>
        <w:spacing w:after="0" w:line="240" w:lineRule="auto"/>
        <w:ind w:firstLine="709"/>
        <w:jc w:val="both"/>
      </w:pPr>
    </w:p>
    <w:p w14:paraId="48091DEE" w14:textId="77777777" w:rsidR="00F66998" w:rsidRDefault="00F66998" w:rsidP="00653D53">
      <w:pPr>
        <w:spacing w:after="0" w:line="240" w:lineRule="auto"/>
        <w:ind w:firstLine="709"/>
        <w:jc w:val="both"/>
      </w:pPr>
    </w:p>
    <w:p w14:paraId="3EA421BB" w14:textId="77777777" w:rsidR="00F66998" w:rsidRDefault="00F66998" w:rsidP="00653D53">
      <w:pPr>
        <w:spacing w:after="0" w:line="240" w:lineRule="auto"/>
        <w:ind w:firstLine="709"/>
        <w:jc w:val="both"/>
      </w:pPr>
    </w:p>
    <w:p w14:paraId="1A92D15C" w14:textId="172C2187" w:rsidR="005C07EB" w:rsidRDefault="005C07EB" w:rsidP="005C07EB">
      <w:pPr>
        <w:pStyle w:val="1"/>
        <w:spacing w:after="0"/>
        <w:jc w:val="both"/>
        <w:rPr>
          <w:szCs w:val="32"/>
        </w:rPr>
      </w:pPr>
      <w:bookmarkStart w:id="15" w:name="_Toc231372763"/>
      <w:r>
        <w:lastRenderedPageBreak/>
        <w:t>Устранение типовых проблем</w:t>
      </w:r>
      <w:bookmarkEnd w:id="15"/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3DECC4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1D3B6AAD" w14:textId="5142E29E" w:rsidR="00F66998" w:rsidRDefault="00F66998" w:rsidP="00F66998">
      <w:pPr>
        <w:spacing w:after="0" w:line="240" w:lineRule="auto"/>
        <w:ind w:firstLine="709"/>
        <w:jc w:val="both"/>
      </w:pPr>
      <w:r>
        <w:t xml:space="preserve">Описание </w:t>
      </w:r>
      <w:r>
        <w:t>проблемы: Ошибка</w:t>
      </w:r>
      <w:r>
        <w:t xml:space="preserve"> «Входная строка имела неверный формат»</w:t>
      </w:r>
    </w:p>
    <w:p w14:paraId="0B782A58" w14:textId="77777777" w:rsidR="00F66998" w:rsidRDefault="00F66998" w:rsidP="00F66998">
      <w:pPr>
        <w:spacing w:after="0" w:line="240" w:lineRule="auto"/>
        <w:ind w:firstLine="709"/>
        <w:jc w:val="both"/>
      </w:pPr>
      <w:r>
        <w:t xml:space="preserve">Решение: </w:t>
      </w:r>
    </w:p>
    <w:p w14:paraId="1BFD2DFD" w14:textId="7DFFA53A" w:rsid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Проверьте правильность ввода числовых значений.</w:t>
      </w:r>
    </w:p>
    <w:p w14:paraId="5ADA0957" w14:textId="75775118" w:rsid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Для дробных чисел используйте запятую (например, 0,5).</w:t>
      </w:r>
    </w:p>
    <w:p w14:paraId="08E7D6AA" w14:textId="577F0416" w:rsidR="007D2ECE" w:rsidRP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Удалите лишние пробелы и текстовые символы.</w:t>
      </w:r>
    </w:p>
    <w:p w14:paraId="5399A4E8" w14:textId="77777777" w:rsidR="0087691C" w:rsidRPr="00F66998" w:rsidRDefault="0087691C" w:rsidP="00F66998">
      <w:pPr>
        <w:spacing w:after="0" w:line="240" w:lineRule="auto"/>
        <w:jc w:val="both"/>
      </w:pPr>
    </w:p>
    <w:p w14:paraId="64D12139" w14:textId="38A1E3F2" w:rsidR="00F66998" w:rsidRDefault="00F66998" w:rsidP="00F66998">
      <w:pPr>
        <w:spacing w:after="0" w:line="240" w:lineRule="auto"/>
        <w:ind w:firstLine="709"/>
        <w:jc w:val="both"/>
      </w:pPr>
      <w:r>
        <w:t>Описание проблемы</w:t>
      </w:r>
      <w:r>
        <w:t>: Не</w:t>
      </w:r>
      <w:r>
        <w:t xml:space="preserve"> строится линия скользящей средней</w:t>
      </w:r>
    </w:p>
    <w:p w14:paraId="45F47434" w14:textId="77777777" w:rsidR="00F66998" w:rsidRDefault="00F66998" w:rsidP="00F66998">
      <w:pPr>
        <w:spacing w:after="0" w:line="240" w:lineRule="auto"/>
        <w:ind w:firstLine="709"/>
        <w:jc w:val="both"/>
      </w:pPr>
      <w:r>
        <w:t xml:space="preserve">Решение: </w:t>
      </w:r>
    </w:p>
    <w:p w14:paraId="4E1AC954" w14:textId="07D921DC" w:rsid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Уменьшите значение периода.</w:t>
      </w:r>
    </w:p>
    <w:p w14:paraId="74AA7E91" w14:textId="3A0621A3" w:rsid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Используйте период от 2 до 7.</w:t>
      </w:r>
    </w:p>
    <w:p w14:paraId="10C3883D" w14:textId="77777777" w:rsidR="0087691C" w:rsidRDefault="0087691C" w:rsidP="00653D53">
      <w:pPr>
        <w:spacing w:after="0" w:line="240" w:lineRule="auto"/>
        <w:ind w:firstLine="709"/>
        <w:jc w:val="both"/>
      </w:pPr>
    </w:p>
    <w:p w14:paraId="5A404EF6" w14:textId="77777777" w:rsidR="00F66998" w:rsidRDefault="00F66998" w:rsidP="00F66998">
      <w:pPr>
        <w:spacing w:after="0" w:line="240" w:lineRule="auto"/>
        <w:ind w:firstLine="709"/>
        <w:jc w:val="both"/>
      </w:pPr>
      <w:r>
        <w:t>Описание проблемы: Не строится линия экспоненциального сглаживания</w:t>
      </w:r>
    </w:p>
    <w:p w14:paraId="7022142C" w14:textId="77777777" w:rsidR="00F66998" w:rsidRDefault="00F66998" w:rsidP="00F66998">
      <w:pPr>
        <w:spacing w:after="0" w:line="240" w:lineRule="auto"/>
        <w:ind w:firstLine="709"/>
        <w:jc w:val="both"/>
      </w:pPr>
      <w:r>
        <w:t>Решение:</w:t>
      </w:r>
    </w:p>
    <w:p w14:paraId="666CCFE5" w14:textId="62CBAE0E" w:rsid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Введите значение α от 0 до 1.</w:t>
      </w:r>
    </w:p>
    <w:p w14:paraId="77708464" w14:textId="775EA883" w:rsidR="00F66998" w:rsidRPr="00F66998" w:rsidRDefault="00F66998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lang w:val="en-US"/>
        </w:rPr>
      </w:pPr>
      <w:r>
        <w:t>Пример</w:t>
      </w:r>
      <w:r w:rsidRPr="00F66998">
        <w:rPr>
          <w:lang w:val="en-US"/>
        </w:rPr>
        <w:t xml:space="preserve"> </w:t>
      </w:r>
      <w:r>
        <w:t>корректного</w:t>
      </w:r>
      <w:r w:rsidRPr="00F66998">
        <w:rPr>
          <w:lang w:val="en-US"/>
        </w:rPr>
        <w:t xml:space="preserve"> </w:t>
      </w:r>
      <w:r>
        <w:t>значения</w:t>
      </w:r>
      <w:r w:rsidRPr="00F66998">
        <w:rPr>
          <w:lang w:val="en-US"/>
        </w:rPr>
        <w:t>: 0,5.</w:t>
      </w:r>
    </w:p>
    <w:p w14:paraId="2D4AFD9F" w14:textId="77777777" w:rsidR="0087691C" w:rsidRDefault="0087691C" w:rsidP="00653D53">
      <w:pPr>
        <w:spacing w:after="0" w:line="240" w:lineRule="auto"/>
        <w:ind w:firstLine="709"/>
        <w:jc w:val="both"/>
      </w:pPr>
    </w:p>
    <w:p w14:paraId="6E137950" w14:textId="77777777" w:rsidR="00F66998" w:rsidRPr="00F66998" w:rsidRDefault="00F66998" w:rsidP="00653D53">
      <w:pPr>
        <w:spacing w:after="0" w:line="240" w:lineRule="auto"/>
        <w:ind w:firstLine="709"/>
        <w:jc w:val="both"/>
      </w:pPr>
    </w:p>
    <w:p w14:paraId="0C300CAA" w14:textId="2190D3DB" w:rsidR="007D2ECE" w:rsidRDefault="007D2ECE" w:rsidP="007D2ECE">
      <w:pPr>
        <w:pStyle w:val="1"/>
        <w:spacing w:after="0"/>
        <w:jc w:val="both"/>
        <w:rPr>
          <w:szCs w:val="32"/>
        </w:rPr>
      </w:pPr>
      <w:bookmarkStart w:id="16" w:name="_Toc231372764"/>
      <w:r>
        <w:t>Частые вопросы</w:t>
      </w:r>
      <w:bookmarkEnd w:id="16"/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384E2E0E" w14:textId="17BAE22A" w:rsidR="000421D8" w:rsidRPr="000421D8" w:rsidRDefault="000421D8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421D8">
        <w:t>Почему программа не принимает значение 0.5?</w:t>
      </w:r>
      <w:r>
        <w:t xml:space="preserve"> </w:t>
      </w:r>
      <w:r w:rsidRPr="000421D8">
        <w:t>Ответ</w:t>
      </w:r>
      <w:r>
        <w:t xml:space="preserve"> – В</w:t>
      </w:r>
      <w:r w:rsidRPr="000421D8">
        <w:t xml:space="preserve"> зависимости от региональных настроек Windows программа может ожидать запятую вместо точки. Попробуйте ввести значение 0,5.</w:t>
      </w:r>
    </w:p>
    <w:p w14:paraId="42A25B26" w14:textId="1435BAA8" w:rsidR="000421D8" w:rsidRDefault="000421D8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421D8">
        <w:t>Какой период рекомендуется использовать для скользящей средней?</w:t>
      </w:r>
      <w:r>
        <w:t xml:space="preserve"> </w:t>
      </w:r>
      <w:r w:rsidRPr="000421D8">
        <w:t>Ответ</w:t>
      </w:r>
      <w:r>
        <w:t xml:space="preserve"> –</w:t>
      </w:r>
      <w:r w:rsidRPr="000421D8">
        <w:t xml:space="preserve"> Для демонстрационных данных рекомендуется использовать период от 2 до 5. Увеличение периода приводит к более сильному сглаживанию графика.</w:t>
      </w:r>
    </w:p>
    <w:p w14:paraId="35D63436" w14:textId="1D987764" w:rsidR="0087691C" w:rsidRDefault="000421D8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421D8">
        <w:t>Как восстановить настройки программы?</w:t>
      </w:r>
      <w:r>
        <w:t xml:space="preserve"> </w:t>
      </w:r>
      <w:r w:rsidRPr="000421D8">
        <w:t>Ответ</w:t>
      </w:r>
      <w:r>
        <w:t xml:space="preserve"> –</w:t>
      </w:r>
      <w:r w:rsidRPr="000421D8">
        <w:t xml:space="preserve"> Закройте программу и запустите её повторно. Значения параметров по умолчанию будут установлены автоматически в конструкторе формы.</w:t>
      </w:r>
    </w:p>
    <w:p w14:paraId="6CCC2AF9" w14:textId="77777777" w:rsidR="000421D8" w:rsidRPr="000421D8" w:rsidRDefault="000421D8" w:rsidP="000421D8">
      <w:pPr>
        <w:tabs>
          <w:tab w:val="left" w:pos="1134"/>
        </w:tabs>
        <w:spacing w:after="0" w:line="240" w:lineRule="auto"/>
        <w:ind w:left="709"/>
        <w:jc w:val="both"/>
      </w:pPr>
    </w:p>
    <w:p w14:paraId="41B40AF4" w14:textId="77777777" w:rsidR="0087691C" w:rsidRPr="000421D8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lang w:val="en-US"/>
        </w:rPr>
      </w:pPr>
    </w:p>
    <w:p w14:paraId="30F0813F" w14:textId="3447B360" w:rsidR="0087691C" w:rsidRDefault="0087691C" w:rsidP="0087691C">
      <w:pPr>
        <w:pStyle w:val="1"/>
        <w:spacing w:after="0"/>
        <w:jc w:val="both"/>
        <w:rPr>
          <w:szCs w:val="32"/>
        </w:rPr>
      </w:pPr>
      <w:bookmarkStart w:id="17" w:name="_Toc231372765"/>
      <w:r>
        <w:t>Лицензионное соглашение</w:t>
      </w:r>
      <w:bookmarkEnd w:id="17"/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195DC383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Лицензионное соглашение конечного пользователя программного обеспечения </w:t>
      </w:r>
      <w:r w:rsidR="000421D8">
        <w:t>«Аналитик»</w:t>
      </w:r>
      <w:r>
        <w:t xml:space="preserve">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</w:t>
      </w:r>
      <w:r>
        <w:lastRenderedPageBreak/>
        <w:t>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ПО предоставляется «как есть» (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3C00CECF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д</w:t>
      </w:r>
      <w:r w:rsidR="000421D8">
        <w:t xml:space="preserve">…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</w:pPr>
      <w:bookmarkStart w:id="18" w:name="_Toc231372766"/>
      <w:r>
        <w:t>Контактная информация</w:t>
      </w:r>
      <w:bookmarkEnd w:id="18"/>
    </w:p>
    <w:p w14:paraId="2EC80DC1" w14:textId="77777777" w:rsidR="000421D8" w:rsidRDefault="000421D8" w:rsidP="000421D8">
      <w:pPr>
        <w:spacing w:after="0" w:line="240" w:lineRule="auto"/>
      </w:pPr>
    </w:p>
    <w:p w14:paraId="3785B415" w14:textId="77777777" w:rsidR="000421D8" w:rsidRPr="000421D8" w:rsidRDefault="000421D8" w:rsidP="000421D8">
      <w:pPr>
        <w:spacing w:after="0" w:line="240" w:lineRule="auto"/>
      </w:pPr>
    </w:p>
    <w:p w14:paraId="1D99CD1E" w14:textId="2CD24E88" w:rsidR="000421D8" w:rsidRDefault="000421D8" w:rsidP="000421D8">
      <w:pPr>
        <w:spacing w:after="0" w:line="240" w:lineRule="auto"/>
        <w:ind w:firstLine="709"/>
        <w:jc w:val="both"/>
      </w:pPr>
      <w:r>
        <w:t xml:space="preserve">ПО «Аналитик» </w:t>
      </w:r>
      <w:r>
        <w:t xml:space="preserve">разрабатывается и поддерживается студентом </w:t>
      </w:r>
      <w:proofErr w:type="spellStart"/>
      <w:r>
        <w:t>Зимцовым</w:t>
      </w:r>
      <w:proofErr w:type="spellEnd"/>
      <w:r>
        <w:t xml:space="preserve"> Кириллом Дмитриевичем в рамках выполнения курсовой работы по специальности 09.02.07 Информационные системы и программирование. Правообладателем является Орский гуманитарно-технологический институт (филиал) ОГУ.</w:t>
      </w:r>
    </w:p>
    <w:p w14:paraId="305EAD2C" w14:textId="169E4084" w:rsidR="000421D8" w:rsidRDefault="000421D8" w:rsidP="000421D8">
      <w:pPr>
        <w:spacing w:after="0" w:line="240" w:lineRule="auto"/>
        <w:ind w:firstLine="709"/>
        <w:jc w:val="both"/>
      </w:pPr>
      <w:r>
        <w:t>Сайт продукта</w:t>
      </w:r>
      <w:r>
        <w:t>:</w:t>
      </w:r>
    </w:p>
    <w:p w14:paraId="3B265072" w14:textId="77777777" w:rsidR="000421D8" w:rsidRDefault="000421D8" w:rsidP="000421D8">
      <w:pPr>
        <w:spacing w:after="0" w:line="240" w:lineRule="auto"/>
        <w:ind w:firstLine="709"/>
        <w:jc w:val="both"/>
      </w:pPr>
      <w:r>
        <w:t>Полная информация о продукте доступна на официальном сайте программы: сайт не предусмотрен в рамках учебного проекта. Информация предоставляется по запросу через учебное заведение.</w:t>
      </w:r>
    </w:p>
    <w:p w14:paraId="47E8E8A0" w14:textId="501DD102" w:rsidR="000421D8" w:rsidRDefault="000421D8" w:rsidP="000421D8">
      <w:pPr>
        <w:spacing w:after="0" w:line="240" w:lineRule="auto"/>
        <w:ind w:firstLine="709"/>
        <w:jc w:val="both"/>
      </w:pPr>
      <w:r>
        <w:t>Техническая поддержка</w:t>
      </w:r>
      <w:r>
        <w:t>:</w:t>
      </w:r>
    </w:p>
    <w:p w14:paraId="4D311957" w14:textId="77777777" w:rsidR="000421D8" w:rsidRDefault="000421D8" w:rsidP="000421D8">
      <w:pPr>
        <w:spacing w:after="0" w:line="240" w:lineRule="auto"/>
        <w:ind w:firstLine="709"/>
        <w:jc w:val="both"/>
      </w:pPr>
      <w:r>
        <w:t>Вы можете направить вопросы по функциональности программы "Аналитик" следующими способами:</w:t>
      </w:r>
    </w:p>
    <w:p w14:paraId="6FA608ED" w14:textId="40C30928" w:rsidR="000421D8" w:rsidRDefault="000421D8">
      <w:pPr>
        <w:pStyle w:val="ac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</w:pPr>
      <w:proofErr w:type="spellStart"/>
      <w:r>
        <w:t>Email</w:t>
      </w:r>
      <w:proofErr w:type="spellEnd"/>
      <w:r>
        <w:t>: zzimcovkk@gmail.com</w:t>
      </w:r>
    </w:p>
    <w:p w14:paraId="4FB162A2" w14:textId="17A55EB9" w:rsidR="000421D8" w:rsidRDefault="000421D8">
      <w:pPr>
        <w:pStyle w:val="ac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Телефон: +7 961 934 06 83</w:t>
      </w:r>
    </w:p>
    <w:p w14:paraId="6321C87A" w14:textId="3D22F684" w:rsidR="000421D8" w:rsidRDefault="000421D8">
      <w:pPr>
        <w:pStyle w:val="ac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Мессенджеры: MAX, VK</w:t>
      </w:r>
    </w:p>
    <w:p w14:paraId="2214D22E" w14:textId="4C67D552" w:rsidR="000421D8" w:rsidRDefault="000421D8">
      <w:pPr>
        <w:pStyle w:val="ac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lastRenderedPageBreak/>
        <w:t>Форма обратной связи: https://docs.google.com/forms/d/e/1FAIpQLSfYezFDXBMlz462XeMySZhpwfAWf8e68TvxJhrvXl3jTuephA/viewform?usp=dialog</w:t>
      </w:r>
    </w:p>
    <w:p w14:paraId="13CFEABB" w14:textId="22E81764" w:rsidR="000421D8" w:rsidRDefault="000421D8" w:rsidP="000421D8">
      <w:pPr>
        <w:pStyle w:val="ac"/>
        <w:tabs>
          <w:tab w:val="left" w:pos="993"/>
        </w:tabs>
        <w:spacing w:after="0" w:line="240" w:lineRule="auto"/>
        <w:ind w:left="709"/>
        <w:jc w:val="both"/>
      </w:pPr>
      <w:r>
        <w:t>Продажи и сотрудничество</w:t>
      </w:r>
      <w:r>
        <w:t>:</w:t>
      </w:r>
    </w:p>
    <w:p w14:paraId="2A6CCE5E" w14:textId="77777777" w:rsidR="000421D8" w:rsidRDefault="000421D8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2B35BC19" w14:textId="5E3D2CB7" w:rsidR="000421D8" w:rsidRDefault="000421D8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proofErr w:type="spellStart"/>
      <w:r>
        <w:t>Email</w:t>
      </w:r>
      <w:proofErr w:type="spellEnd"/>
      <w:r>
        <w:t>: ogti@og-ti.ru</w:t>
      </w:r>
    </w:p>
    <w:p w14:paraId="477DDDA7" w14:textId="33866BAD" w:rsidR="000421D8" w:rsidRDefault="000421D8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Телефон: +7 800 555 35 35</w:t>
      </w:r>
    </w:p>
    <w:p w14:paraId="42AD2FF3" w14:textId="31258FD5" w:rsidR="000421D8" w:rsidRDefault="000421D8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Мессенджеры: не предусмотрены</w:t>
      </w:r>
    </w:p>
    <w:p w14:paraId="091566C8" w14:textId="5AE3D022" w:rsidR="000421D8" w:rsidRDefault="000421D8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Форма обратной связи: через официальный сайт ОГТИ</w:t>
      </w:r>
    </w:p>
    <w:p w14:paraId="51006136" w14:textId="77777777" w:rsidR="000421D8" w:rsidRDefault="000421D8" w:rsidP="000421D8">
      <w:pPr>
        <w:pStyle w:val="ac"/>
        <w:tabs>
          <w:tab w:val="left" w:pos="993"/>
        </w:tabs>
        <w:spacing w:after="0" w:line="240" w:lineRule="auto"/>
        <w:ind w:left="709"/>
        <w:jc w:val="both"/>
      </w:pPr>
    </w:p>
    <w:p w14:paraId="1514B08B" w14:textId="3CD60CC1" w:rsidR="000421D8" w:rsidRDefault="000421D8" w:rsidP="000421D8">
      <w:pPr>
        <w:pStyle w:val="ac"/>
        <w:tabs>
          <w:tab w:val="left" w:pos="993"/>
        </w:tabs>
        <w:spacing w:after="0" w:line="240" w:lineRule="auto"/>
        <w:ind w:left="709"/>
        <w:jc w:val="both"/>
      </w:pPr>
      <w:r>
        <w:t>Офис компании и адрес для корреспонденции</w:t>
      </w:r>
      <w:r>
        <w:t>:</w:t>
      </w:r>
    </w:p>
    <w:p w14:paraId="55C58C93" w14:textId="77777777" w:rsidR="000421D8" w:rsidRDefault="000421D8" w:rsidP="000421D8">
      <w:pPr>
        <w:spacing w:after="0" w:line="240" w:lineRule="auto"/>
        <w:ind w:firstLine="709"/>
        <w:jc w:val="both"/>
      </w:pPr>
    </w:p>
    <w:p w14:paraId="16AED991" w14:textId="7CA30B28" w:rsidR="000421D8" w:rsidRDefault="000421D8" w:rsidP="000421D8">
      <w:pPr>
        <w:spacing w:after="0" w:line="240" w:lineRule="auto"/>
        <w:ind w:firstLine="709"/>
        <w:jc w:val="both"/>
      </w:pPr>
      <w:r>
        <w:t>ул.</w:t>
      </w:r>
      <w:r>
        <w:t xml:space="preserve"> Мира 15</w:t>
      </w:r>
    </w:p>
    <w:p w14:paraId="0C37CA76" w14:textId="1B1FD905" w:rsidR="000421D8" w:rsidRPr="000421D8" w:rsidRDefault="000421D8" w:rsidP="004363A9">
      <w:pPr>
        <w:spacing w:after="0" w:line="240" w:lineRule="auto"/>
        <w:ind w:firstLine="709"/>
        <w:jc w:val="both"/>
      </w:pPr>
      <w:r>
        <w:t>г.</w:t>
      </w:r>
      <w:r>
        <w:t xml:space="preserve"> Орск</w:t>
      </w:r>
      <w:r w:rsidRPr="000421D8">
        <w:t>,</w:t>
      </w:r>
      <w:r>
        <w:t xml:space="preserve"> Оренбургская область</w:t>
      </w:r>
      <w:r w:rsidRPr="000421D8">
        <w:t xml:space="preserve"> </w:t>
      </w:r>
      <w:r>
        <w:t>РФ</w:t>
      </w:r>
    </w:p>
    <w:p w14:paraId="1FE0B176" w14:textId="77777777" w:rsidR="00C62A02" w:rsidRPr="000421D8" w:rsidRDefault="00C62A02" w:rsidP="00653D53">
      <w:pPr>
        <w:spacing w:after="0" w:line="240" w:lineRule="auto"/>
        <w:ind w:firstLine="709"/>
        <w:jc w:val="both"/>
      </w:pPr>
    </w:p>
    <w:p w14:paraId="3B7437A6" w14:textId="1E52E1D7" w:rsidR="00643802" w:rsidRDefault="00643802" w:rsidP="00C62A0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4F9FE6" wp14:editId="2572A78C">
            <wp:extent cx="3418749" cy="2278380"/>
            <wp:effectExtent l="0" t="0" r="0" b="762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348" cy="231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802" w:rsidSect="00C90116">
      <w:headerReference w:type="default" r:id="rId14"/>
      <w:footerReference w:type="default" r:id="rId15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32958" w14:textId="77777777" w:rsidR="00213E8D" w:rsidRDefault="00213E8D" w:rsidP="00BC3DDD">
      <w:pPr>
        <w:spacing w:after="0" w:line="240" w:lineRule="auto"/>
      </w:pPr>
      <w:r>
        <w:separator/>
      </w:r>
    </w:p>
  </w:endnote>
  <w:endnote w:type="continuationSeparator" w:id="0">
    <w:p w14:paraId="4E40A0AC" w14:textId="77777777" w:rsidR="00213E8D" w:rsidRDefault="00213E8D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A8EA9" w14:textId="77777777" w:rsidR="00213E8D" w:rsidRDefault="00213E8D" w:rsidP="00BC3DDD">
      <w:pPr>
        <w:spacing w:after="0" w:line="240" w:lineRule="auto"/>
      </w:pPr>
      <w:r>
        <w:separator/>
      </w:r>
    </w:p>
  </w:footnote>
  <w:footnote w:type="continuationSeparator" w:id="0">
    <w:p w14:paraId="198F2806" w14:textId="77777777" w:rsidR="00213E8D" w:rsidRDefault="00213E8D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CE9"/>
    <w:multiLevelType w:val="hybridMultilevel"/>
    <w:tmpl w:val="64B292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9160D6"/>
    <w:multiLevelType w:val="hybridMultilevel"/>
    <w:tmpl w:val="8B68BCF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2A6585"/>
    <w:multiLevelType w:val="hybridMultilevel"/>
    <w:tmpl w:val="0B5ABE5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E505CA4">
      <w:start w:val="2"/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37770347"/>
    <w:multiLevelType w:val="hybridMultilevel"/>
    <w:tmpl w:val="61AEB9B8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F9188D"/>
    <w:multiLevelType w:val="hybridMultilevel"/>
    <w:tmpl w:val="3D66B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424F48"/>
    <w:multiLevelType w:val="hybridMultilevel"/>
    <w:tmpl w:val="A2C01DB8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F363BC"/>
    <w:multiLevelType w:val="hybridMultilevel"/>
    <w:tmpl w:val="04B26DD2"/>
    <w:lvl w:ilvl="0" w:tplc="DCAC424E">
      <w:start w:val="1"/>
      <w:numFmt w:val="bullet"/>
      <w:lvlText w:val=""/>
      <w:lvlJc w:val="left"/>
      <w:pPr>
        <w:ind w:left="773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8452" w:hanging="360"/>
      </w:pPr>
    </w:lvl>
    <w:lvl w:ilvl="2" w:tplc="FFFFFFFF" w:tentative="1">
      <w:start w:val="1"/>
      <w:numFmt w:val="lowerRoman"/>
      <w:lvlText w:val="%3."/>
      <w:lvlJc w:val="right"/>
      <w:pPr>
        <w:ind w:left="9172" w:hanging="180"/>
      </w:pPr>
    </w:lvl>
    <w:lvl w:ilvl="3" w:tplc="FFFFFFFF" w:tentative="1">
      <w:start w:val="1"/>
      <w:numFmt w:val="decimal"/>
      <w:lvlText w:val="%4."/>
      <w:lvlJc w:val="left"/>
      <w:pPr>
        <w:ind w:left="9892" w:hanging="360"/>
      </w:pPr>
    </w:lvl>
    <w:lvl w:ilvl="4" w:tplc="FFFFFFFF" w:tentative="1">
      <w:start w:val="1"/>
      <w:numFmt w:val="lowerLetter"/>
      <w:lvlText w:val="%5."/>
      <w:lvlJc w:val="left"/>
      <w:pPr>
        <w:ind w:left="10612" w:hanging="360"/>
      </w:pPr>
    </w:lvl>
    <w:lvl w:ilvl="5" w:tplc="FFFFFFFF" w:tentative="1">
      <w:start w:val="1"/>
      <w:numFmt w:val="lowerRoman"/>
      <w:lvlText w:val="%6."/>
      <w:lvlJc w:val="right"/>
      <w:pPr>
        <w:ind w:left="11332" w:hanging="180"/>
      </w:pPr>
    </w:lvl>
    <w:lvl w:ilvl="6" w:tplc="FFFFFFFF" w:tentative="1">
      <w:start w:val="1"/>
      <w:numFmt w:val="decimal"/>
      <w:lvlText w:val="%7."/>
      <w:lvlJc w:val="left"/>
      <w:pPr>
        <w:ind w:left="12052" w:hanging="360"/>
      </w:pPr>
    </w:lvl>
    <w:lvl w:ilvl="7" w:tplc="FFFFFFFF" w:tentative="1">
      <w:start w:val="1"/>
      <w:numFmt w:val="lowerLetter"/>
      <w:lvlText w:val="%8."/>
      <w:lvlJc w:val="left"/>
      <w:pPr>
        <w:ind w:left="12772" w:hanging="360"/>
      </w:pPr>
    </w:lvl>
    <w:lvl w:ilvl="8" w:tplc="FFFFFFFF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8" w15:restartNumberingAfterBreak="0">
    <w:nsid w:val="6D9673F2"/>
    <w:multiLevelType w:val="hybridMultilevel"/>
    <w:tmpl w:val="BC76809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24B73A4"/>
    <w:multiLevelType w:val="hybridMultilevel"/>
    <w:tmpl w:val="5A0292B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83D0755"/>
    <w:multiLevelType w:val="hybridMultilevel"/>
    <w:tmpl w:val="872644A8"/>
    <w:lvl w:ilvl="0" w:tplc="DCAC424E">
      <w:start w:val="1"/>
      <w:numFmt w:val="bullet"/>
      <w:lvlText w:val=""/>
      <w:lvlJc w:val="left"/>
      <w:pPr>
        <w:ind w:left="773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8452" w:hanging="360"/>
      </w:pPr>
    </w:lvl>
    <w:lvl w:ilvl="2" w:tplc="FFFFFFFF" w:tentative="1">
      <w:start w:val="1"/>
      <w:numFmt w:val="lowerRoman"/>
      <w:lvlText w:val="%3."/>
      <w:lvlJc w:val="right"/>
      <w:pPr>
        <w:ind w:left="9172" w:hanging="180"/>
      </w:pPr>
    </w:lvl>
    <w:lvl w:ilvl="3" w:tplc="FFFFFFFF" w:tentative="1">
      <w:start w:val="1"/>
      <w:numFmt w:val="decimal"/>
      <w:lvlText w:val="%4."/>
      <w:lvlJc w:val="left"/>
      <w:pPr>
        <w:ind w:left="9892" w:hanging="360"/>
      </w:pPr>
    </w:lvl>
    <w:lvl w:ilvl="4" w:tplc="FFFFFFFF" w:tentative="1">
      <w:start w:val="1"/>
      <w:numFmt w:val="lowerLetter"/>
      <w:lvlText w:val="%5."/>
      <w:lvlJc w:val="left"/>
      <w:pPr>
        <w:ind w:left="10612" w:hanging="360"/>
      </w:pPr>
    </w:lvl>
    <w:lvl w:ilvl="5" w:tplc="FFFFFFFF" w:tentative="1">
      <w:start w:val="1"/>
      <w:numFmt w:val="lowerRoman"/>
      <w:lvlText w:val="%6."/>
      <w:lvlJc w:val="right"/>
      <w:pPr>
        <w:ind w:left="11332" w:hanging="180"/>
      </w:pPr>
    </w:lvl>
    <w:lvl w:ilvl="6" w:tplc="FFFFFFFF" w:tentative="1">
      <w:start w:val="1"/>
      <w:numFmt w:val="decimal"/>
      <w:lvlText w:val="%7."/>
      <w:lvlJc w:val="left"/>
      <w:pPr>
        <w:ind w:left="12052" w:hanging="360"/>
      </w:pPr>
    </w:lvl>
    <w:lvl w:ilvl="7" w:tplc="FFFFFFFF" w:tentative="1">
      <w:start w:val="1"/>
      <w:numFmt w:val="lowerLetter"/>
      <w:lvlText w:val="%8."/>
      <w:lvlJc w:val="left"/>
      <w:pPr>
        <w:ind w:left="12772" w:hanging="360"/>
      </w:pPr>
    </w:lvl>
    <w:lvl w:ilvl="8" w:tplc="FFFFFFFF" w:tentative="1">
      <w:start w:val="1"/>
      <w:numFmt w:val="lowerRoman"/>
      <w:lvlText w:val="%9."/>
      <w:lvlJc w:val="right"/>
      <w:pPr>
        <w:ind w:left="13492" w:hanging="180"/>
      </w:pPr>
    </w:lvl>
  </w:abstractNum>
  <w:num w:numId="1" w16cid:durableId="1448551038">
    <w:abstractNumId w:val="9"/>
  </w:num>
  <w:num w:numId="2" w16cid:durableId="377824674">
    <w:abstractNumId w:val="0"/>
  </w:num>
  <w:num w:numId="3" w16cid:durableId="2105107867">
    <w:abstractNumId w:val="3"/>
  </w:num>
  <w:num w:numId="4" w16cid:durableId="658659842">
    <w:abstractNumId w:val="5"/>
  </w:num>
  <w:num w:numId="5" w16cid:durableId="402989051">
    <w:abstractNumId w:val="1"/>
  </w:num>
  <w:num w:numId="6" w16cid:durableId="1942715727">
    <w:abstractNumId w:val="7"/>
  </w:num>
  <w:num w:numId="7" w16cid:durableId="1451432716">
    <w:abstractNumId w:val="6"/>
  </w:num>
  <w:num w:numId="8" w16cid:durableId="1957713103">
    <w:abstractNumId w:val="10"/>
  </w:num>
  <w:num w:numId="9" w16cid:durableId="1959528218">
    <w:abstractNumId w:val="2"/>
  </w:num>
  <w:num w:numId="10" w16cid:durableId="427312020">
    <w:abstractNumId w:val="4"/>
  </w:num>
  <w:num w:numId="11" w16cid:durableId="75713797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1D8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7287"/>
    <w:rsid w:val="00170D1E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13E8D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6D5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1A82"/>
    <w:rsid w:val="00354B8B"/>
    <w:rsid w:val="0036235E"/>
    <w:rsid w:val="00362CF0"/>
    <w:rsid w:val="003657F8"/>
    <w:rsid w:val="00366A8A"/>
    <w:rsid w:val="00373977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F6477"/>
    <w:rsid w:val="004001FD"/>
    <w:rsid w:val="00412A25"/>
    <w:rsid w:val="00416922"/>
    <w:rsid w:val="004363A9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2498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91C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3177"/>
    <w:rsid w:val="009B452E"/>
    <w:rsid w:val="009B4E31"/>
    <w:rsid w:val="009C0E2E"/>
    <w:rsid w:val="009C5919"/>
    <w:rsid w:val="009D49FB"/>
    <w:rsid w:val="009E2008"/>
    <w:rsid w:val="009E51F2"/>
    <w:rsid w:val="009F3D1C"/>
    <w:rsid w:val="009F68E2"/>
    <w:rsid w:val="009F7EE9"/>
    <w:rsid w:val="00A0204A"/>
    <w:rsid w:val="00A17283"/>
    <w:rsid w:val="00A22016"/>
    <w:rsid w:val="00A2260A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F5832"/>
    <w:rsid w:val="00BF7C41"/>
    <w:rsid w:val="00C02F86"/>
    <w:rsid w:val="00C0575B"/>
    <w:rsid w:val="00C101D6"/>
    <w:rsid w:val="00C12BA1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47DF"/>
    <w:rsid w:val="00CD5271"/>
    <w:rsid w:val="00CE199A"/>
    <w:rsid w:val="00D11FAC"/>
    <w:rsid w:val="00D167C2"/>
    <w:rsid w:val="00D25583"/>
    <w:rsid w:val="00D266DA"/>
    <w:rsid w:val="00D3068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3052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66998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A2260A"/>
    <w:pPr>
      <w:spacing w:before="200" w:after="200" w:line="240" w:lineRule="auto"/>
      <w:ind w:firstLine="709"/>
      <w:jc w:val="both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</Template>
  <TotalTime>0</TotalTime>
  <Pages>13</Pages>
  <Words>2208</Words>
  <Characters>12589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Кирилл Зимцов</cp:lastModifiedBy>
  <cp:revision>2</cp:revision>
  <cp:lastPrinted>2020-11-23T21:13:00Z</cp:lastPrinted>
  <dcterms:created xsi:type="dcterms:W3CDTF">2026-06-03T04:52:00Z</dcterms:created>
  <dcterms:modified xsi:type="dcterms:W3CDTF">2026-06-03T04:52:00Z</dcterms:modified>
</cp:coreProperties>
</file>