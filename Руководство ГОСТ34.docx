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3AA077DD" w14:textId="77777777" w:rsidR="002F2A97" w:rsidRDefault="00032146" w:rsidP="00C37651">
            <w:pPr>
              <w:pStyle w:val="a0"/>
              <w:ind w:firstLine="0"/>
              <w:jc w:val="center"/>
            </w:pPr>
            <w:r>
              <w:t>«ОРЕНБУРГСКИЙ ГОСУДАРСТВЕННЫЙ УНИВЕРСИТЕТ</w:t>
            </w:r>
            <w:r w:rsidR="002F2A97">
              <w:t xml:space="preserve"> </w:t>
            </w:r>
          </w:p>
          <w:p w14:paraId="46DBE78E" w14:textId="4D25B513" w:rsidR="00032146" w:rsidRDefault="002F2A97" w:rsidP="00C37651">
            <w:pPr>
              <w:pStyle w:val="a0"/>
              <w:ind w:firstLine="0"/>
              <w:jc w:val="center"/>
            </w:pPr>
            <w:r w:rsidRPr="00003CDE">
              <w:rPr>
                <w:szCs w:val="28"/>
              </w:rPr>
              <w:t>ИМЕНИ В.А. БОНДАРЕНКО</w:t>
            </w:r>
            <w:r w:rsidR="00032146">
              <w:t>»</w:t>
            </w:r>
          </w:p>
          <w:p w14:paraId="7D4F08AD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37651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032146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1E7C63E8" w14:textId="71AA2852" w:rsidR="00032146" w:rsidRPr="00660355" w:rsidRDefault="00660355" w:rsidP="00C37651">
            <w:pPr>
              <w:pStyle w:val="a0"/>
              <w:ind w:firstLine="0"/>
              <w:jc w:val="center"/>
              <w:rPr>
                <w:szCs w:val="28"/>
              </w:rPr>
            </w:pPr>
            <w:r w:rsidRPr="00660355">
              <w:rPr>
                <w:szCs w:val="28"/>
              </w:rPr>
              <w:t>Разработка программного обеспечения «</w:t>
            </w:r>
            <w:r w:rsidR="005B51FF">
              <w:rPr>
                <w:szCs w:val="28"/>
              </w:rPr>
              <w:t>Аналитик» для прогнозирования на основе временных рядов</w:t>
            </w:r>
          </w:p>
        </w:tc>
      </w:tr>
      <w:tr w:rsidR="00032146" w14:paraId="6161CD7A" w14:textId="77777777" w:rsidTr="00C37651">
        <w:trPr>
          <w:trHeight w:val="673"/>
        </w:trPr>
        <w:tc>
          <w:tcPr>
            <w:tcW w:w="10477" w:type="dxa"/>
            <w:gridSpan w:val="7"/>
          </w:tcPr>
          <w:p w14:paraId="293495C1" w14:textId="2348133C" w:rsidR="00032146" w:rsidRPr="004001FD" w:rsidRDefault="00A532DB" w:rsidP="00C37651">
            <w:pPr>
              <w:pStyle w:val="a0"/>
              <w:ind w:firstLine="0"/>
              <w:jc w:val="center"/>
              <w:rPr>
                <w:bCs/>
              </w:rPr>
            </w:pPr>
            <w:r>
              <w:rPr>
                <w:bCs/>
              </w:rPr>
              <w:t>Руководство пользователя по ГОСТ 34</w:t>
            </w:r>
          </w:p>
        </w:tc>
      </w:tr>
      <w:tr w:rsidR="00032146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63D64076" w:rsidR="00032146" w:rsidRPr="006F3777" w:rsidRDefault="00032146" w:rsidP="00C37651">
            <w:pPr>
              <w:pStyle w:val="a0"/>
              <w:ind w:firstLine="0"/>
              <w:jc w:val="center"/>
            </w:pPr>
            <w:r w:rsidRPr="00827B62">
              <w:t xml:space="preserve">ОГУ 09.02.07. </w:t>
            </w:r>
            <w:r w:rsidR="00062E24">
              <w:t>3</w:t>
            </w:r>
            <w:r w:rsidRPr="00827B62">
              <w:t>02</w:t>
            </w:r>
            <w:r w:rsidR="007F2368">
              <w:t>6</w:t>
            </w:r>
            <w:r w:rsidR="005B51FF">
              <w:rPr>
                <w:color w:val="000000" w:themeColor="text1"/>
              </w:rPr>
              <w:t>.</w:t>
            </w:r>
            <w:r w:rsidR="00827B62">
              <w:rPr>
                <w:color w:val="FF0000"/>
              </w:rPr>
              <w:t xml:space="preserve"> </w:t>
            </w:r>
            <w:r w:rsidR="005B51FF" w:rsidRPr="005B51FF">
              <w:rPr>
                <w:color w:val="000000" w:themeColor="text1"/>
              </w:rPr>
              <w:t>343</w:t>
            </w:r>
            <w:r w:rsidR="00827B62">
              <w:rPr>
                <w:color w:val="FF0000"/>
              </w:rPr>
              <w:t xml:space="preserve"> </w:t>
            </w:r>
            <w:r w:rsidR="00827B62"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032146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C37651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C37651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4DAEEF8F" w:rsidR="00032146" w:rsidRPr="00827B62" w:rsidRDefault="00827B62" w:rsidP="00C37651">
            <w:pPr>
              <w:pStyle w:val="a0"/>
              <w:ind w:firstLine="0"/>
            </w:pPr>
            <w:r w:rsidRPr="00827B62">
              <w:t>преподаватель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5CDF145D" w:rsidR="00032146" w:rsidRPr="00915235" w:rsidRDefault="00AE6237" w:rsidP="00C37651">
            <w:pPr>
              <w:pStyle w:val="a0"/>
              <w:ind w:firstLine="0"/>
            </w:pPr>
            <w:r>
              <w:t>В.С. Богданова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C37651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6D0A6476" w:rsidR="00032146" w:rsidRPr="00915235" w:rsidRDefault="00032146" w:rsidP="00C37651">
            <w:pPr>
              <w:pStyle w:val="a0"/>
              <w:ind w:firstLine="0"/>
            </w:pPr>
            <w:r>
              <w:t>Студент группы</w:t>
            </w:r>
            <w:r w:rsidR="007F2368">
              <w:t xml:space="preserve"> 24</w:t>
            </w:r>
            <w:r w:rsidR="00062E24">
              <w:t>ИСП</w:t>
            </w:r>
            <w:r w:rsidR="00062E24" w:rsidRPr="009345AC">
              <w:t>-1</w:t>
            </w:r>
          </w:p>
        </w:tc>
      </w:tr>
      <w:tr w:rsidR="00032146" w:rsidRPr="005B51FF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</w:t>
            </w:r>
            <w:r w:rsidR="00062E24">
              <w:t>___________</w:t>
            </w:r>
          </w:p>
        </w:tc>
        <w:tc>
          <w:tcPr>
            <w:tcW w:w="2822" w:type="dxa"/>
            <w:gridSpan w:val="3"/>
          </w:tcPr>
          <w:p w14:paraId="7746C974" w14:textId="629CD46B" w:rsidR="00032146" w:rsidRPr="00F55492" w:rsidRDefault="005B51FF" w:rsidP="00C37651">
            <w:pPr>
              <w:pStyle w:val="a0"/>
              <w:ind w:firstLine="0"/>
            </w:pPr>
            <w:r>
              <w:t>К. Д. Зимцов</w:t>
            </w:r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5B51FF" w:rsidRDefault="00032146" w:rsidP="00C37651">
            <w:pPr>
              <w:pStyle w:val="a0"/>
              <w:jc w:val="center"/>
              <w:rPr>
                <w:color w:val="FF0000"/>
                <w:lang w:val="en-US"/>
              </w:rPr>
            </w:pPr>
          </w:p>
        </w:tc>
        <w:tc>
          <w:tcPr>
            <w:tcW w:w="2547" w:type="dxa"/>
          </w:tcPr>
          <w:p w14:paraId="1A8F7EC6" w14:textId="77777777" w:rsidR="00032146" w:rsidRPr="005B51FF" w:rsidRDefault="00032146" w:rsidP="00C37651">
            <w:pPr>
              <w:pStyle w:val="a0"/>
              <w:jc w:val="center"/>
              <w:rPr>
                <w:color w:val="FF0000"/>
                <w:lang w:val="en-US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C37651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</w:t>
            </w:r>
            <w:r w:rsidR="007F2368">
              <w:t>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p w14:paraId="0CF19B09" w14:textId="77777777" w:rsidR="004E7B7C" w:rsidRPr="00FE682D" w:rsidRDefault="00FF27E5" w:rsidP="00650E61">
      <w:pPr>
        <w:spacing w:after="0" w:line="240" w:lineRule="auto"/>
        <w:jc w:val="center"/>
        <w:rPr>
          <w:b/>
          <w:bCs/>
          <w:sz w:val="32"/>
          <w:szCs w:val="32"/>
        </w:rPr>
      </w:pPr>
      <w:bookmarkStart w:id="0" w:name="_Toc191391133"/>
      <w:r w:rsidRPr="00FE682D">
        <w:rPr>
          <w:b/>
          <w:bCs/>
          <w:sz w:val="32"/>
          <w:szCs w:val="32"/>
        </w:rPr>
        <w:lastRenderedPageBreak/>
        <w:t>Аннотация</w:t>
      </w:r>
      <w:bookmarkEnd w:id="0"/>
    </w:p>
    <w:p w14:paraId="2BD56869" w14:textId="77777777" w:rsidR="00FF27E5" w:rsidRDefault="00FF27E5" w:rsidP="00650E61">
      <w:pPr>
        <w:pStyle w:val="a0"/>
      </w:pPr>
    </w:p>
    <w:p w14:paraId="35134A34" w14:textId="77777777" w:rsidR="00793EC3" w:rsidRDefault="00793EC3" w:rsidP="00650E61">
      <w:pPr>
        <w:pStyle w:val="a0"/>
      </w:pPr>
    </w:p>
    <w:p w14:paraId="759BC5B3" w14:textId="77777777" w:rsidR="00A532DB" w:rsidRDefault="00A532DB" w:rsidP="00A532DB">
      <w:pPr>
        <w:pStyle w:val="a0"/>
      </w:pPr>
      <w:r>
        <w:t>Настоящий документ является руководством пользователя по эксплуатации игры "Жизнь".</w:t>
      </w:r>
    </w:p>
    <w:p w14:paraId="73FC4E46" w14:textId="77777777" w:rsidR="00A532DB" w:rsidRDefault="00A532DB" w:rsidP="00A532DB">
      <w:pPr>
        <w:pStyle w:val="a0"/>
      </w:pPr>
      <w:r>
        <w:t>В данном руководстве приводятся следующие главы:</w:t>
      </w:r>
    </w:p>
    <w:p w14:paraId="3153C326" w14:textId="77777777" w:rsidR="00A532DB" w:rsidRDefault="00A532DB" w:rsidP="00A532DB">
      <w:pPr>
        <w:pStyle w:val="a0"/>
      </w:pPr>
      <w:r>
        <w:t>1. Введение</w:t>
      </w:r>
    </w:p>
    <w:p w14:paraId="75725C0C" w14:textId="77777777" w:rsidR="00A532DB" w:rsidRDefault="00A532DB" w:rsidP="00A532DB">
      <w:pPr>
        <w:pStyle w:val="a0"/>
      </w:pPr>
      <w:r>
        <w:t>2. Назначение и условия применения</w:t>
      </w:r>
    </w:p>
    <w:p w14:paraId="3F4230FF" w14:textId="77777777" w:rsidR="00A532DB" w:rsidRDefault="00A532DB" w:rsidP="00A532DB">
      <w:pPr>
        <w:pStyle w:val="a0"/>
      </w:pPr>
      <w:r>
        <w:t>3. Подготовка к работе</w:t>
      </w:r>
    </w:p>
    <w:p w14:paraId="695E6B32" w14:textId="77777777" w:rsidR="00A532DB" w:rsidRDefault="00A532DB" w:rsidP="00A532DB">
      <w:pPr>
        <w:pStyle w:val="a0"/>
      </w:pPr>
      <w:r>
        <w:t>4. Описание операций</w:t>
      </w:r>
    </w:p>
    <w:p w14:paraId="66433EB8" w14:textId="77777777" w:rsidR="00A532DB" w:rsidRDefault="00A532DB" w:rsidP="00A532DB">
      <w:pPr>
        <w:pStyle w:val="a0"/>
      </w:pPr>
      <w:r>
        <w:t>5. Аварийные ситуации</w:t>
      </w:r>
    </w:p>
    <w:p w14:paraId="3CCA05B7" w14:textId="77777777" w:rsidR="00A532DB" w:rsidRDefault="00A532DB" w:rsidP="00A532DB">
      <w:pPr>
        <w:pStyle w:val="a0"/>
      </w:pPr>
      <w:r>
        <w:t>6. Рекомендация по освоению</w:t>
      </w:r>
    </w:p>
    <w:p w14:paraId="2D4A1466" w14:textId="77777777" w:rsidR="00A532DB" w:rsidRDefault="00A532DB" w:rsidP="00A532DB">
      <w:pPr>
        <w:pStyle w:val="a0"/>
      </w:pPr>
      <w:r>
        <w:t>7. Термины и сокращения</w:t>
      </w:r>
    </w:p>
    <w:p w14:paraId="0DFD5B82" w14:textId="371ACAAE" w:rsidR="00A532DB" w:rsidRDefault="00A532DB" w:rsidP="00A532DB">
      <w:pPr>
        <w:pStyle w:val="a0"/>
      </w:pPr>
      <w:r>
        <w:t xml:space="preserve">Работа содержит </w:t>
      </w:r>
      <w:r w:rsidR="00EB644B">
        <w:t>10</w:t>
      </w:r>
      <w:r>
        <w:t xml:space="preserve"> листов текста, </w:t>
      </w:r>
      <w:r w:rsidR="00EB644B">
        <w:t>5</w:t>
      </w:r>
      <w:r>
        <w:t xml:space="preserve"> рисунков, </w:t>
      </w:r>
      <w:r w:rsidR="00EB644B">
        <w:t>1</w:t>
      </w:r>
      <w:r>
        <w:t xml:space="preserve"> таблиц</w:t>
      </w:r>
      <w:r w:rsidR="00EB644B">
        <w:t>у</w:t>
      </w:r>
      <w:r>
        <w:t>.</w:t>
      </w:r>
    </w:p>
    <w:p w14:paraId="4BAC4485" w14:textId="77777777" w:rsidR="00A532DB" w:rsidRDefault="00A532DB" w:rsidP="00A532DB">
      <w:pPr>
        <w:pStyle w:val="a0"/>
      </w:pPr>
      <w:r>
        <w:t>Настоящий документ разработан в соответствии с ГОСТ 34 РД 50-34.698-90 «Автоматизированные системы. Требования к содержанию документов» — в части структуры и содержания документов, и в соответствии с ГОСТ 19 «Единая система программной документации (ЕСПД)» — в части общих требований и правил оформления программных документов.</w:t>
      </w:r>
    </w:p>
    <w:p w14:paraId="0F273A90" w14:textId="6EFE69D2" w:rsidR="00B66A60" w:rsidRPr="005B51FF" w:rsidRDefault="00B66A60" w:rsidP="00FF27E5">
      <w:pPr>
        <w:pStyle w:val="a0"/>
      </w:pPr>
    </w:p>
    <w:p w14:paraId="312E9061" w14:textId="6265B313" w:rsidR="00B66A60" w:rsidRPr="005B51FF" w:rsidRDefault="00B66A60" w:rsidP="00FF27E5">
      <w:pPr>
        <w:pStyle w:val="a0"/>
      </w:pPr>
    </w:p>
    <w:p w14:paraId="7293D7EF" w14:textId="77777777" w:rsidR="00B66A60" w:rsidRPr="005B51FF" w:rsidRDefault="00B66A60" w:rsidP="00FF27E5">
      <w:pPr>
        <w:pStyle w:val="a0"/>
      </w:pPr>
    </w:p>
    <w:p w14:paraId="60FC3BFD" w14:textId="77777777" w:rsidR="00FF27E5" w:rsidRPr="005B51FF" w:rsidRDefault="00FF27E5" w:rsidP="00FF27E5">
      <w:pPr>
        <w:pStyle w:val="a0"/>
        <w:sectPr w:rsidR="00FF27E5" w:rsidRPr="005B51FF" w:rsidSect="00793EC3">
          <w:headerReference w:type="default" r:id="rId9"/>
          <w:footerReference w:type="default" r:id="rId10"/>
          <w:pgSz w:w="11906" w:h="16838"/>
          <w:pgMar w:top="851" w:right="454" w:bottom="2835" w:left="1304" w:header="284" w:footer="244" w:gutter="0"/>
          <w:cols w:space="708"/>
          <w:docGrid w:linePitch="381"/>
        </w:sectPr>
      </w:pPr>
    </w:p>
    <w:p w14:paraId="47965404" w14:textId="77777777" w:rsidR="00FF27E5" w:rsidRPr="005B51FF" w:rsidRDefault="00FF27E5" w:rsidP="004B177B">
      <w:pPr>
        <w:pStyle w:val="a0"/>
        <w:ind w:firstLine="0"/>
      </w:pPr>
    </w:p>
    <w:p w14:paraId="3B61A75F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bookmarkStart w:id="1" w:name="_Toc115102442"/>
      <w:bookmarkStart w:id="2" w:name="_Toc191391134"/>
      <w:r>
        <w:rPr>
          <w:rFonts w:cs="Times New Roman"/>
          <w:b/>
          <w:bCs/>
          <w:sz w:val="32"/>
          <w:szCs w:val="32"/>
        </w:rPr>
        <w:t>Содержание</w:t>
      </w:r>
    </w:p>
    <w:p w14:paraId="610B328D" w14:textId="77777777" w:rsidR="00B809EF" w:rsidRPr="00B809EF" w:rsidRDefault="00B809EF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79D868C" w14:textId="2AEEA053" w:rsidR="00FE682D" w:rsidRPr="004B177B" w:rsidRDefault="00FE682D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EB77139" w14:textId="69812B61" w:rsidR="005B2D3F" w:rsidRDefault="00185CCF" w:rsidP="005B2D3F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31379559" w:history="1">
        <w:r w:rsidR="005B2D3F" w:rsidRPr="000B1741">
          <w:rPr>
            <w:rStyle w:val="ae"/>
            <w:noProof/>
          </w:rPr>
          <w:t>1 Введение</w:t>
        </w:r>
        <w:r w:rsidR="005B2D3F">
          <w:rPr>
            <w:noProof/>
            <w:webHidden/>
          </w:rPr>
          <w:tab/>
        </w:r>
        <w:r w:rsidR="005B2D3F">
          <w:rPr>
            <w:noProof/>
            <w:webHidden/>
          </w:rPr>
          <w:fldChar w:fldCharType="begin"/>
        </w:r>
        <w:r w:rsidR="005B2D3F">
          <w:rPr>
            <w:noProof/>
            <w:webHidden/>
          </w:rPr>
          <w:instrText xml:space="preserve"> PAGEREF _Toc231379559 \h </w:instrText>
        </w:r>
        <w:r w:rsidR="005B2D3F">
          <w:rPr>
            <w:noProof/>
            <w:webHidden/>
          </w:rPr>
        </w:r>
        <w:r w:rsidR="005B2D3F">
          <w:rPr>
            <w:noProof/>
            <w:webHidden/>
          </w:rPr>
          <w:fldChar w:fldCharType="separate"/>
        </w:r>
        <w:r w:rsidR="005B2D3F">
          <w:rPr>
            <w:noProof/>
            <w:webHidden/>
          </w:rPr>
          <w:t>4</w:t>
        </w:r>
        <w:r w:rsidR="005B2D3F">
          <w:rPr>
            <w:noProof/>
            <w:webHidden/>
          </w:rPr>
          <w:fldChar w:fldCharType="end"/>
        </w:r>
      </w:hyperlink>
    </w:p>
    <w:p w14:paraId="4E7F6EC6" w14:textId="4E5A10DE" w:rsidR="005B2D3F" w:rsidRDefault="005B2D3F" w:rsidP="005B2D3F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9560" w:history="1">
        <w:r w:rsidRPr="000B1741">
          <w:rPr>
            <w:rStyle w:val="ae"/>
            <w:noProof/>
          </w:rPr>
          <w:t>1.1 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_Toc231379560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C97E52" w14:textId="49253D30" w:rsidR="005B2D3F" w:rsidRDefault="005B2D3F" w:rsidP="005B2D3F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9561" w:history="1">
        <w:r w:rsidRPr="000B1741">
          <w:rPr>
            <w:rStyle w:val="ae"/>
            <w:noProof/>
          </w:rPr>
          <w:t>1.2 Краткое описание возможностей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_Toc231379561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FFC1D8" w14:textId="5D3E3752" w:rsidR="005B2D3F" w:rsidRDefault="005B2D3F" w:rsidP="005B2D3F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9562" w:history="1">
        <w:r w:rsidRPr="000B1741">
          <w:rPr>
            <w:rStyle w:val="ae"/>
            <w:noProof/>
          </w:rPr>
          <w:t>1.3 Уровень подготовки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_Toc231379562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BC3BD6" w14:textId="5F8A6E84" w:rsidR="005B2D3F" w:rsidRDefault="005B2D3F" w:rsidP="005B2D3F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9563" w:history="1">
        <w:r w:rsidRPr="000B1741">
          <w:rPr>
            <w:rStyle w:val="ae"/>
            <w:noProof/>
          </w:rPr>
          <w:t>1.4 Перечень эксплуатационной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_Toc231379563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503558" w14:textId="191C7E0A" w:rsidR="005B2D3F" w:rsidRDefault="005B2D3F" w:rsidP="005B2D3F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9564" w:history="1">
        <w:r w:rsidRPr="000B1741">
          <w:rPr>
            <w:rStyle w:val="ae"/>
            <w:noProof/>
          </w:rPr>
          <w:t>2 Назначения и условия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_Toc231379564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1B3813" w14:textId="4D9DB3EE" w:rsidR="005B2D3F" w:rsidRDefault="005B2D3F" w:rsidP="005B2D3F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9565" w:history="1">
        <w:r w:rsidRPr="000B1741">
          <w:rPr>
            <w:rStyle w:val="ae"/>
            <w:noProof/>
          </w:rPr>
          <w:t>3 Подготовка к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_Toc231379565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431934" w14:textId="19BEE0DB" w:rsidR="005B2D3F" w:rsidRDefault="005B2D3F" w:rsidP="005B2D3F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9566" w:history="1">
        <w:r w:rsidRPr="000B1741">
          <w:rPr>
            <w:rStyle w:val="ae"/>
            <w:noProof/>
          </w:rPr>
          <w:t>3.1 Состав и содержание дистрибутивного носителя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_Toc231379566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2AB3BB" w14:textId="7F68125E" w:rsidR="005B2D3F" w:rsidRDefault="005B2D3F" w:rsidP="005B2D3F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9567" w:history="1">
        <w:r w:rsidRPr="000B1741">
          <w:rPr>
            <w:rStyle w:val="ae"/>
            <w:noProof/>
          </w:rPr>
          <w:t>3.2 Порядок загрузки данных и программ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_Toc231379567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3E16F4" w14:textId="456EEBDB" w:rsidR="005B2D3F" w:rsidRDefault="005B2D3F" w:rsidP="005B2D3F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9568" w:history="1">
        <w:r w:rsidRPr="000B1741">
          <w:rPr>
            <w:rStyle w:val="ae"/>
            <w:noProof/>
          </w:rPr>
          <w:t>3.3 Порядок проверки работоспособности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_Toc231379568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035899" w14:textId="7ECA5B4D" w:rsidR="005B2D3F" w:rsidRDefault="005B2D3F" w:rsidP="005B2D3F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9569" w:history="1">
        <w:r w:rsidRPr="000B1741">
          <w:rPr>
            <w:rStyle w:val="ae"/>
            <w:noProof/>
          </w:rPr>
          <w:t>4 Описание операций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_Toc231379569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6AA3C5" w14:textId="6D6D91D2" w:rsidR="005B2D3F" w:rsidRDefault="005B2D3F" w:rsidP="005B2D3F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9570" w:history="1">
        <w:r w:rsidRPr="000B1741">
          <w:rPr>
            <w:rStyle w:val="ae"/>
            <w:noProof/>
          </w:rPr>
          <w:t>5 Аварийные ситуации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_Toc231379570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219B3A2" w14:textId="10005D8F" w:rsidR="005B2D3F" w:rsidRDefault="005B2D3F" w:rsidP="005B2D3F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9571" w:history="1">
        <w:r w:rsidRPr="000B1741">
          <w:rPr>
            <w:rStyle w:val="ae"/>
            <w:noProof/>
          </w:rPr>
          <w:t>6 Рекомендации по освоению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_Toc231379571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F0CF304" w14:textId="3FD6C3B5" w:rsidR="005B2D3F" w:rsidRDefault="005B2D3F" w:rsidP="005B2D3F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9572" w:history="1">
        <w:r w:rsidRPr="000B1741">
          <w:rPr>
            <w:rStyle w:val="ae"/>
            <w:noProof/>
          </w:rPr>
          <w:t>7 Термины и сокращения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_Toc231379572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B6CFBC6" w14:textId="1ED3BDE5" w:rsidR="004B177B" w:rsidRPr="004B177B" w:rsidRDefault="00185CCF" w:rsidP="00185CCF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76B47ADD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A34478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FC76FB7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ED3D39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724390D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EAF897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683C93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3E9A611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483D0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6661411" w14:textId="77777777" w:rsidR="004B177B" w:rsidRPr="00060C68" w:rsidRDefault="004B177B" w:rsidP="004B177B">
      <w:pPr>
        <w:spacing w:after="0" w:line="240" w:lineRule="auto"/>
        <w:jc w:val="center"/>
        <w:rPr>
          <w:rFonts w:cs="Times New Roman"/>
          <w:szCs w:val="28"/>
          <w:lang w:val="en-US"/>
        </w:rPr>
      </w:pPr>
    </w:p>
    <w:p w14:paraId="03A57BD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3E947B" w14:textId="2771F80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A4441B6" w14:textId="0799CCEB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2571921" w14:textId="526BE4F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03B0F94" w14:textId="44D15750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E0F7AE5" w14:textId="22EA6D1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6672921" w14:textId="0EA1857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5893191" w14:textId="5B3F68A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A9DEA57" w14:textId="0733DD2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BB70670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4A236E8E" w14:textId="7E8BAB7B" w:rsidR="004B177B" w:rsidRDefault="004B177B" w:rsidP="004B177B">
      <w:pPr>
        <w:jc w:val="center"/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689B892C" w14:textId="1D9228E9" w:rsidR="00457D8A" w:rsidRDefault="00457D8A" w:rsidP="00FE682D">
      <w:pPr>
        <w:pStyle w:val="1"/>
        <w:spacing w:after="0"/>
        <w:jc w:val="both"/>
      </w:pPr>
      <w:bookmarkStart w:id="3" w:name="_Toc191392407"/>
      <w:bookmarkStart w:id="4" w:name="_Toc191392460"/>
      <w:bookmarkStart w:id="5" w:name="_Toc221608835"/>
      <w:bookmarkStart w:id="6" w:name="_Toc231379559"/>
      <w:bookmarkEnd w:id="1"/>
      <w:bookmarkEnd w:id="2"/>
      <w:r w:rsidRPr="00457D8A">
        <w:lastRenderedPageBreak/>
        <w:t xml:space="preserve">1 </w:t>
      </w:r>
      <w:bookmarkEnd w:id="3"/>
      <w:bookmarkEnd w:id="4"/>
      <w:bookmarkEnd w:id="5"/>
      <w:r w:rsidR="00396DA7">
        <w:t>Введение</w:t>
      </w:r>
      <w:bookmarkEnd w:id="6"/>
    </w:p>
    <w:p w14:paraId="5C810B99" w14:textId="5DA6C512" w:rsidR="00457D8A" w:rsidRDefault="00457D8A" w:rsidP="00457D8A">
      <w:pPr>
        <w:spacing w:after="0" w:line="240" w:lineRule="auto"/>
      </w:pPr>
    </w:p>
    <w:p w14:paraId="18145974" w14:textId="77777777" w:rsidR="00B809EF" w:rsidRDefault="00B809EF" w:rsidP="00457D8A">
      <w:pPr>
        <w:spacing w:after="0" w:line="240" w:lineRule="auto"/>
      </w:pPr>
    </w:p>
    <w:p w14:paraId="062BD34C" w14:textId="572BD05F" w:rsidR="00457D8A" w:rsidRDefault="00030797" w:rsidP="00030797">
      <w:pPr>
        <w:pStyle w:val="2"/>
        <w:jc w:val="both"/>
      </w:pPr>
      <w:bookmarkStart w:id="7" w:name="_Toc191392408"/>
      <w:bookmarkStart w:id="8" w:name="_Toc191392461"/>
      <w:bookmarkStart w:id="9" w:name="_Toc221608836"/>
      <w:bookmarkStart w:id="10" w:name="_Toc231379560"/>
      <w:r>
        <w:t xml:space="preserve">1.1 </w:t>
      </w:r>
      <w:bookmarkEnd w:id="7"/>
      <w:bookmarkEnd w:id="8"/>
      <w:bookmarkEnd w:id="9"/>
      <w:r w:rsidR="00396DA7">
        <w:t>Область применения</w:t>
      </w:r>
      <w:bookmarkEnd w:id="10"/>
    </w:p>
    <w:p w14:paraId="589F5715" w14:textId="5EF794A0" w:rsidR="00457D8A" w:rsidRDefault="00457D8A" w:rsidP="00457D8A">
      <w:pPr>
        <w:spacing w:after="0" w:line="240" w:lineRule="auto"/>
      </w:pPr>
    </w:p>
    <w:p w14:paraId="7891B222" w14:textId="77777777" w:rsidR="00AD58FF" w:rsidRDefault="00AD58FF" w:rsidP="00457D8A">
      <w:pPr>
        <w:spacing w:after="0" w:line="240" w:lineRule="auto"/>
      </w:pPr>
    </w:p>
    <w:p w14:paraId="14E763C4" w14:textId="519DC29A" w:rsidR="005B51FF" w:rsidRDefault="005B51FF" w:rsidP="005B51FF">
      <w:pPr>
        <w:spacing w:after="0" w:line="240" w:lineRule="auto"/>
        <w:ind w:firstLine="709"/>
        <w:jc w:val="both"/>
      </w:pPr>
      <w:r>
        <w:t>О</w:t>
      </w:r>
      <w:r>
        <w:t>сновна</w:t>
      </w:r>
      <w:r>
        <w:t>я</w:t>
      </w:r>
      <w:r>
        <w:t xml:space="preserve"> область применения программы — анализ и прогнозирование курса валют на основе методов временных рядов. Программа предназначена для исследования динамики изменения валютных курсов, построения графиков и выполнения расчетов методами сглаживания временных рядов.</w:t>
      </w:r>
    </w:p>
    <w:p w14:paraId="0BEB1D9D" w14:textId="77777777" w:rsidR="005B51FF" w:rsidRDefault="005B51FF" w:rsidP="005B51FF">
      <w:pPr>
        <w:spacing w:after="0" w:line="240" w:lineRule="auto"/>
        <w:ind w:firstLine="709"/>
        <w:jc w:val="both"/>
      </w:pPr>
      <w:r>
        <w:t>Программное средство закрывает потребность в наглядном и удобном инструменте для анализа временных рядов, позволяющем выполнять расчеты скользящей средней, взвешенной скользящей средней, экспоненциального сглаживания и экспоненциального сглаживания с трендовым регулированием.</w:t>
      </w:r>
    </w:p>
    <w:p w14:paraId="55DBC77B" w14:textId="77777777" w:rsidR="005B51FF" w:rsidRDefault="005B51FF" w:rsidP="005B51FF">
      <w:pPr>
        <w:spacing w:after="0" w:line="240" w:lineRule="auto"/>
        <w:ind w:firstLine="709"/>
        <w:jc w:val="both"/>
      </w:pPr>
      <w:r>
        <w:t>Конкретные сферы применения:</w:t>
      </w:r>
    </w:p>
    <w:p w14:paraId="6B80A368" w14:textId="06E35163" w:rsidR="005B51FF" w:rsidRDefault="005B51FF">
      <w:pPr>
        <w:pStyle w:val="ac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Образовательный процесс</w:t>
      </w:r>
    </w:p>
    <w:p w14:paraId="4109B1EF" w14:textId="2F1C993C" w:rsidR="005B51FF" w:rsidRDefault="005B51FF">
      <w:pPr>
        <w:pStyle w:val="ac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Выполнение лабораторных и курсовых работ</w:t>
      </w:r>
    </w:p>
    <w:p w14:paraId="2BFC000F" w14:textId="20AB30DA" w:rsidR="005B51FF" w:rsidRDefault="005B51FF">
      <w:pPr>
        <w:pStyle w:val="ac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Изучение методов анализа временных рядов</w:t>
      </w:r>
    </w:p>
    <w:p w14:paraId="7D9AF7F1" w14:textId="52338B76" w:rsidR="005B51FF" w:rsidRDefault="005B51FF">
      <w:pPr>
        <w:pStyle w:val="ac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Научно-исследовательская деятельность</w:t>
      </w:r>
    </w:p>
    <w:p w14:paraId="3D26D71B" w14:textId="1B21230F" w:rsidR="005B51FF" w:rsidRDefault="005B51FF">
      <w:pPr>
        <w:pStyle w:val="ac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Экономический и финансовый анализ</w:t>
      </w:r>
    </w:p>
    <w:p w14:paraId="1616F8B5" w14:textId="46FF6FA9" w:rsidR="005B51FF" w:rsidRDefault="005B51FF">
      <w:pPr>
        <w:pStyle w:val="ac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Учебные и исследовательские проекты, связанные с прогнозированием данных</w:t>
      </w:r>
    </w:p>
    <w:p w14:paraId="0A4FFFB0" w14:textId="640DE051" w:rsidR="005B51FF" w:rsidRPr="005B51FF" w:rsidRDefault="005B51FF">
      <w:pPr>
        <w:pStyle w:val="ac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lang w:val="en-US"/>
        </w:rPr>
      </w:pPr>
      <w:r>
        <w:t>Анализ</w:t>
      </w:r>
      <w:r w:rsidRPr="005B51FF">
        <w:rPr>
          <w:lang w:val="en-US"/>
        </w:rPr>
        <w:t xml:space="preserve"> </w:t>
      </w:r>
      <w:r>
        <w:t>динамики</w:t>
      </w:r>
      <w:r w:rsidRPr="005B51FF">
        <w:rPr>
          <w:lang w:val="en-US"/>
        </w:rPr>
        <w:t xml:space="preserve"> </w:t>
      </w:r>
      <w:r>
        <w:t>изменения</w:t>
      </w:r>
      <w:r w:rsidRPr="005B51FF">
        <w:rPr>
          <w:lang w:val="en-US"/>
        </w:rPr>
        <w:t xml:space="preserve"> </w:t>
      </w:r>
      <w:r>
        <w:t>валютных</w:t>
      </w:r>
      <w:r w:rsidRPr="005B51FF">
        <w:rPr>
          <w:lang w:val="en-US"/>
        </w:rPr>
        <w:t xml:space="preserve"> </w:t>
      </w:r>
      <w:r>
        <w:t>курсов</w:t>
      </w:r>
    </w:p>
    <w:p w14:paraId="0D9155F2" w14:textId="77777777" w:rsidR="00185CCF" w:rsidRPr="005B51FF" w:rsidRDefault="00185CCF" w:rsidP="0000244D">
      <w:pPr>
        <w:spacing w:after="0" w:line="240" w:lineRule="auto"/>
        <w:ind w:firstLine="709"/>
        <w:jc w:val="both"/>
        <w:rPr>
          <w:lang w:val="en-US"/>
        </w:rPr>
      </w:pPr>
    </w:p>
    <w:p w14:paraId="564FB9DA" w14:textId="320FDE77" w:rsidR="00457D8A" w:rsidRPr="007D7CD6" w:rsidRDefault="00030797" w:rsidP="00030797">
      <w:pPr>
        <w:pStyle w:val="2"/>
        <w:jc w:val="both"/>
      </w:pPr>
      <w:bookmarkStart w:id="11" w:name="_Toc191392409"/>
      <w:bookmarkStart w:id="12" w:name="_Toc191392462"/>
      <w:bookmarkStart w:id="13" w:name="_Toc221608837"/>
      <w:bookmarkStart w:id="14" w:name="_Toc231379561"/>
      <w:r>
        <w:t xml:space="preserve">1.2 </w:t>
      </w:r>
      <w:bookmarkEnd w:id="11"/>
      <w:bookmarkEnd w:id="12"/>
      <w:bookmarkEnd w:id="13"/>
      <w:r w:rsidR="00396DA7">
        <w:t>Краткое описание возможностей</w:t>
      </w:r>
      <w:bookmarkEnd w:id="14"/>
    </w:p>
    <w:p w14:paraId="1AB460C0" w14:textId="77777777" w:rsidR="00185CCF" w:rsidRPr="007D7CD6" w:rsidRDefault="00185CCF" w:rsidP="00185CCF">
      <w:pPr>
        <w:spacing w:after="0" w:line="240" w:lineRule="auto"/>
        <w:ind w:firstLine="709"/>
        <w:jc w:val="both"/>
      </w:pPr>
    </w:p>
    <w:p w14:paraId="02C5C96B" w14:textId="77777777" w:rsidR="00185CCF" w:rsidRDefault="00185CCF" w:rsidP="00185CCF">
      <w:pPr>
        <w:spacing w:after="0" w:line="240" w:lineRule="auto"/>
        <w:ind w:firstLine="709"/>
        <w:jc w:val="both"/>
      </w:pPr>
    </w:p>
    <w:p w14:paraId="259CDC1A" w14:textId="77777777" w:rsidR="005B51FF" w:rsidRDefault="005B51FF" w:rsidP="005B51FF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Программа позволяет выполнять следующие виды анализа и прогнозирования временных рядов:</w:t>
      </w:r>
    </w:p>
    <w:p w14:paraId="0DB490EA" w14:textId="24187525" w:rsidR="005B51FF" w:rsidRDefault="005B51FF">
      <w:pPr>
        <w:pStyle w:val="ac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расчет простой скользящей средней;</w:t>
      </w:r>
    </w:p>
    <w:p w14:paraId="63280EB6" w14:textId="02D08CB6" w:rsidR="005B51FF" w:rsidRDefault="005B51FF">
      <w:pPr>
        <w:pStyle w:val="ac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расчет взвешенной скользящей средней;</w:t>
      </w:r>
    </w:p>
    <w:p w14:paraId="12C954AE" w14:textId="15B2DD9D" w:rsidR="005B51FF" w:rsidRDefault="005B51FF">
      <w:pPr>
        <w:pStyle w:val="ac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расчет экспоненциального сглаживания;</w:t>
      </w:r>
    </w:p>
    <w:p w14:paraId="50C254A7" w14:textId="09EC8C0F" w:rsidR="005B51FF" w:rsidRDefault="005B51FF">
      <w:pPr>
        <w:pStyle w:val="ac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расчет экспоненциального сглаживания с трендовым регулированием;</w:t>
      </w:r>
    </w:p>
    <w:p w14:paraId="4A366269" w14:textId="52C5D285" w:rsidR="005B51FF" w:rsidRDefault="005B51FF">
      <w:pPr>
        <w:pStyle w:val="ac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построение графиков изменения курса валют;</w:t>
      </w:r>
    </w:p>
    <w:p w14:paraId="236A2486" w14:textId="0A2A2591" w:rsidR="005B51FF" w:rsidRDefault="005B51FF">
      <w:pPr>
        <w:pStyle w:val="ac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отображение временного ряда значений курса;</w:t>
      </w:r>
    </w:p>
    <w:p w14:paraId="3A07DC02" w14:textId="0DEFD8B6" w:rsidR="005B51FF" w:rsidRDefault="005B51FF">
      <w:pPr>
        <w:pStyle w:val="ac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сравнение исходных и сглаженных данных на графике;</w:t>
      </w:r>
    </w:p>
    <w:p w14:paraId="5A8FFC76" w14:textId="455977F6" w:rsidR="005B51FF" w:rsidRDefault="005B51FF">
      <w:pPr>
        <w:pStyle w:val="ac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выбор валюты для анализа (USD, EUR, RUB);</w:t>
      </w:r>
    </w:p>
    <w:p w14:paraId="60D51C7F" w14:textId="145BFAE7" w:rsidR="005B51FF" w:rsidRDefault="005B51FF">
      <w:pPr>
        <w:pStyle w:val="ac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 xml:space="preserve">настройка параметров методов (период, коэффициенты </w:t>
      </w:r>
      <w:proofErr w:type="spellStart"/>
      <w:r>
        <w:t>alpha</w:t>
      </w:r>
      <w:proofErr w:type="spellEnd"/>
      <w:r>
        <w:t xml:space="preserve"> и </w:t>
      </w:r>
      <w:proofErr w:type="spellStart"/>
      <w:r>
        <w:t>beta</w:t>
      </w:r>
      <w:proofErr w:type="spellEnd"/>
      <w:r>
        <w:t>);</w:t>
      </w:r>
    </w:p>
    <w:p w14:paraId="6AB327F9" w14:textId="27B51DED" w:rsidR="005B51FF" w:rsidRDefault="005B51FF">
      <w:pPr>
        <w:pStyle w:val="ac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визуальный анализ динамики изменения курса валют.</w:t>
      </w:r>
    </w:p>
    <w:p w14:paraId="448DD6A7" w14:textId="77777777" w:rsidR="00B809EF" w:rsidRDefault="00B809EF" w:rsidP="00185CCF">
      <w:pPr>
        <w:spacing w:after="0" w:line="240" w:lineRule="auto"/>
        <w:ind w:firstLine="709"/>
        <w:jc w:val="both"/>
      </w:pPr>
    </w:p>
    <w:p w14:paraId="041687D9" w14:textId="77777777" w:rsidR="005B51FF" w:rsidRPr="005B51FF" w:rsidRDefault="005B51FF" w:rsidP="00185CCF">
      <w:pPr>
        <w:spacing w:after="0" w:line="240" w:lineRule="auto"/>
        <w:ind w:firstLine="709"/>
        <w:jc w:val="both"/>
      </w:pPr>
    </w:p>
    <w:p w14:paraId="37017874" w14:textId="77777777" w:rsidR="00F15283" w:rsidRPr="005B51FF" w:rsidRDefault="00F15283" w:rsidP="00185CCF">
      <w:pPr>
        <w:spacing w:after="0" w:line="240" w:lineRule="auto"/>
        <w:ind w:firstLine="709"/>
        <w:jc w:val="both"/>
      </w:pPr>
    </w:p>
    <w:p w14:paraId="25D3FDA6" w14:textId="77777777" w:rsidR="00F15283" w:rsidRPr="005B51FF" w:rsidRDefault="00F15283" w:rsidP="00185CCF">
      <w:pPr>
        <w:spacing w:after="0" w:line="240" w:lineRule="auto"/>
        <w:ind w:firstLine="709"/>
        <w:jc w:val="both"/>
      </w:pPr>
    </w:p>
    <w:p w14:paraId="4CEF2FB0" w14:textId="32289980" w:rsidR="009F68E2" w:rsidRPr="009F68E2" w:rsidRDefault="00030797" w:rsidP="009F68E2">
      <w:pPr>
        <w:pStyle w:val="2"/>
        <w:jc w:val="both"/>
      </w:pPr>
      <w:bookmarkStart w:id="15" w:name="_Toc191392410"/>
      <w:bookmarkStart w:id="16" w:name="_Toc191392463"/>
      <w:bookmarkStart w:id="17" w:name="_Toc221608838"/>
      <w:bookmarkStart w:id="18" w:name="_Toc231379562"/>
      <w:r>
        <w:lastRenderedPageBreak/>
        <w:t xml:space="preserve">1.3 </w:t>
      </w:r>
      <w:bookmarkEnd w:id="15"/>
      <w:bookmarkEnd w:id="16"/>
      <w:bookmarkEnd w:id="17"/>
      <w:r w:rsidR="00F15283">
        <w:t>Уровень подготовки пользователя</w:t>
      </w:r>
      <w:bookmarkEnd w:id="18"/>
    </w:p>
    <w:p w14:paraId="3F3B5ACA" w14:textId="77777777" w:rsidR="00030797" w:rsidRPr="002B6D07" w:rsidRDefault="00030797" w:rsidP="00F60C88">
      <w:pPr>
        <w:spacing w:after="0" w:line="240" w:lineRule="auto"/>
        <w:ind w:firstLine="709"/>
        <w:jc w:val="both"/>
      </w:pPr>
    </w:p>
    <w:p w14:paraId="45372DB2" w14:textId="77777777" w:rsidR="00F60C88" w:rsidRDefault="00F60C88" w:rsidP="00F60C88">
      <w:pPr>
        <w:spacing w:after="0" w:line="240" w:lineRule="auto"/>
        <w:ind w:firstLine="709"/>
        <w:jc w:val="both"/>
      </w:pPr>
    </w:p>
    <w:p w14:paraId="7910BC63" w14:textId="77777777" w:rsidR="005B51FF" w:rsidRDefault="005B51FF" w:rsidP="005B51FF">
      <w:pPr>
        <w:spacing w:after="0" w:line="240" w:lineRule="auto"/>
        <w:ind w:firstLine="709"/>
        <w:jc w:val="both"/>
      </w:pPr>
      <w:r>
        <w:t>Пользователь должен иметь базовые навыки работы с персональным компьютером, а также понимать основы работы с временными рядами и методами прогнозирования данных.</w:t>
      </w:r>
    </w:p>
    <w:p w14:paraId="4BC7E70C" w14:textId="77777777" w:rsidR="00F15283" w:rsidRPr="005B51FF" w:rsidRDefault="00F15283" w:rsidP="00F60C88">
      <w:pPr>
        <w:spacing w:after="0" w:line="240" w:lineRule="auto"/>
        <w:ind w:firstLine="709"/>
        <w:jc w:val="both"/>
      </w:pPr>
    </w:p>
    <w:p w14:paraId="1AB8969E" w14:textId="77777777" w:rsidR="00A8602B" w:rsidRPr="005B51FF" w:rsidRDefault="00A8602B" w:rsidP="00483312">
      <w:pPr>
        <w:spacing w:after="0" w:line="240" w:lineRule="auto"/>
        <w:ind w:firstLine="709"/>
        <w:jc w:val="both"/>
      </w:pPr>
    </w:p>
    <w:p w14:paraId="35FF4FB7" w14:textId="6E649A07" w:rsidR="009F68E2" w:rsidRPr="009F68E2" w:rsidRDefault="009F68E2" w:rsidP="009F68E2">
      <w:pPr>
        <w:pStyle w:val="2"/>
        <w:jc w:val="both"/>
      </w:pPr>
      <w:bookmarkStart w:id="19" w:name="_Toc221608839"/>
      <w:bookmarkStart w:id="20" w:name="_Toc231379563"/>
      <w:r>
        <w:t xml:space="preserve">1.4 </w:t>
      </w:r>
      <w:bookmarkEnd w:id="19"/>
      <w:r w:rsidR="00F15283">
        <w:t>Перечень эксплуатационной документации</w:t>
      </w:r>
      <w:bookmarkEnd w:id="20"/>
    </w:p>
    <w:p w14:paraId="251F1F45" w14:textId="77777777" w:rsidR="009F68E2" w:rsidRPr="00F2178B" w:rsidRDefault="009F68E2" w:rsidP="00E61C7E">
      <w:pPr>
        <w:spacing w:after="0" w:line="240" w:lineRule="auto"/>
        <w:ind w:firstLine="709"/>
        <w:jc w:val="both"/>
      </w:pPr>
    </w:p>
    <w:p w14:paraId="61E64B82" w14:textId="77777777" w:rsidR="00E61C7E" w:rsidRDefault="00E61C7E" w:rsidP="00E61C7E">
      <w:pPr>
        <w:spacing w:after="0" w:line="240" w:lineRule="auto"/>
        <w:ind w:firstLine="709"/>
        <w:jc w:val="both"/>
      </w:pPr>
    </w:p>
    <w:p w14:paraId="7146DFDA" w14:textId="68BDFC97" w:rsidR="00133DC5" w:rsidRDefault="00133DC5">
      <w:pPr>
        <w:pStyle w:val="ac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Пояснительная записка к курсовой работе</w:t>
      </w:r>
    </w:p>
    <w:p w14:paraId="47069299" w14:textId="7BBF6EFE" w:rsidR="00133DC5" w:rsidRDefault="00133DC5">
      <w:pPr>
        <w:pStyle w:val="ac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Файл Readme.md</w:t>
      </w:r>
    </w:p>
    <w:p w14:paraId="6232E0B4" w14:textId="5213F275" w:rsidR="00133DC5" w:rsidRDefault="00133DC5">
      <w:pPr>
        <w:pStyle w:val="ac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Руководство пользователя ПО</w:t>
      </w:r>
    </w:p>
    <w:p w14:paraId="54E35386" w14:textId="577156F3" w:rsidR="00133DC5" w:rsidRDefault="00133DC5">
      <w:pPr>
        <w:pStyle w:val="ac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Руководство пользователя ГОСТ-34</w:t>
      </w:r>
    </w:p>
    <w:p w14:paraId="3008185E" w14:textId="7D11A764" w:rsidR="00133DC5" w:rsidRDefault="00133DC5">
      <w:pPr>
        <w:pStyle w:val="ac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Техническое задание</w:t>
      </w:r>
    </w:p>
    <w:p w14:paraId="49BD3240" w14:textId="77777777" w:rsidR="001D63E0" w:rsidRPr="001D63E0" w:rsidRDefault="001D63E0" w:rsidP="00412A2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5FE20005" w14:textId="2E841804" w:rsidR="00030797" w:rsidRPr="00FF2C44" w:rsidRDefault="00030797" w:rsidP="00F15283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6F74EEBC" w14:textId="207A1230" w:rsidR="00BB4928" w:rsidRDefault="00030797" w:rsidP="00DD1DCF">
      <w:pPr>
        <w:pStyle w:val="1"/>
        <w:spacing w:after="0"/>
        <w:jc w:val="both"/>
        <w:rPr>
          <w:szCs w:val="32"/>
        </w:rPr>
      </w:pPr>
      <w:bookmarkStart w:id="21" w:name="_Toc191392411"/>
      <w:bookmarkStart w:id="22" w:name="_Toc191392464"/>
      <w:bookmarkStart w:id="23" w:name="_Toc221608840"/>
      <w:bookmarkStart w:id="24" w:name="_Toc231379564"/>
      <w:r w:rsidRPr="00FE682D">
        <w:t>2</w:t>
      </w:r>
      <w:r w:rsidR="00BB4928" w:rsidRPr="00FE682D">
        <w:t xml:space="preserve"> </w:t>
      </w:r>
      <w:bookmarkEnd w:id="21"/>
      <w:bookmarkEnd w:id="22"/>
      <w:bookmarkEnd w:id="23"/>
      <w:r w:rsidR="00133DC5">
        <w:t>Назначения и условия применения</w:t>
      </w:r>
      <w:bookmarkEnd w:id="24"/>
    </w:p>
    <w:p w14:paraId="30DAB202" w14:textId="77777777" w:rsidR="00DD1DCF" w:rsidRDefault="00DD1DCF" w:rsidP="00133DC5">
      <w:pPr>
        <w:spacing w:after="0" w:line="240" w:lineRule="auto"/>
        <w:ind w:firstLine="709"/>
        <w:jc w:val="both"/>
      </w:pPr>
    </w:p>
    <w:p w14:paraId="576D960C" w14:textId="77777777" w:rsidR="00133DC5" w:rsidRDefault="00133DC5" w:rsidP="00133DC5">
      <w:pPr>
        <w:spacing w:after="0" w:line="240" w:lineRule="auto"/>
        <w:ind w:firstLine="709"/>
        <w:jc w:val="both"/>
      </w:pPr>
    </w:p>
    <w:p w14:paraId="079106E3" w14:textId="77777777" w:rsidR="005B51FF" w:rsidRDefault="005B51FF" w:rsidP="005B51FF">
      <w:pPr>
        <w:spacing w:after="0" w:line="240" w:lineRule="auto"/>
        <w:ind w:firstLine="709"/>
        <w:jc w:val="both"/>
      </w:pPr>
      <w:r>
        <w:t>Программа «Анализ и прогнозирование курса валют» предназначена для автоматизации обработки и анализа временных рядов валютных курсов.</w:t>
      </w:r>
    </w:p>
    <w:p w14:paraId="61C1EC02" w14:textId="77777777" w:rsidR="005B51FF" w:rsidRDefault="005B51FF" w:rsidP="005B51FF">
      <w:pPr>
        <w:spacing w:after="0" w:line="240" w:lineRule="auto"/>
        <w:ind w:firstLine="709"/>
        <w:jc w:val="both"/>
      </w:pPr>
      <w:r>
        <w:t>1. Программа позволяет выполнять следующие виды анализа временных рядов:</w:t>
      </w:r>
    </w:p>
    <w:p w14:paraId="6787F5BF" w14:textId="40B01F6B" w:rsidR="005B51FF" w:rsidRDefault="005B51FF">
      <w:pPr>
        <w:pStyle w:val="ac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расчет простой скользящей средней;</w:t>
      </w:r>
    </w:p>
    <w:p w14:paraId="65EB853D" w14:textId="4BDC6442" w:rsidR="005B51FF" w:rsidRDefault="005B51FF">
      <w:pPr>
        <w:pStyle w:val="ac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расчет взвешенной скользящей средней;</w:t>
      </w:r>
    </w:p>
    <w:p w14:paraId="176361BC" w14:textId="2BA49292" w:rsidR="005B51FF" w:rsidRDefault="005B51FF">
      <w:pPr>
        <w:pStyle w:val="ac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расчет экспоненциального сглаживания;</w:t>
      </w:r>
    </w:p>
    <w:p w14:paraId="5AA92457" w14:textId="37F1EC7A" w:rsidR="005B51FF" w:rsidRDefault="005B51FF">
      <w:pPr>
        <w:pStyle w:val="ac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расчет экспоненциального сглаживания с трендовым регулированием;</w:t>
      </w:r>
    </w:p>
    <w:p w14:paraId="25E3FC8B" w14:textId="5571B710" w:rsidR="005B51FF" w:rsidRDefault="005B51FF">
      <w:pPr>
        <w:pStyle w:val="ac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построение графиков изменения курса валют;</w:t>
      </w:r>
    </w:p>
    <w:p w14:paraId="365C194B" w14:textId="60725D8A" w:rsidR="005B51FF" w:rsidRDefault="005B51FF">
      <w:pPr>
        <w:pStyle w:val="ac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отображение временного ряда значений;</w:t>
      </w:r>
    </w:p>
    <w:p w14:paraId="06431FF3" w14:textId="751BC4D8" w:rsidR="005B51FF" w:rsidRDefault="005B51FF">
      <w:pPr>
        <w:pStyle w:val="ac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анализ динамики изменения курса валют.</w:t>
      </w:r>
    </w:p>
    <w:p w14:paraId="582D6E9D" w14:textId="77777777" w:rsidR="005B51FF" w:rsidRDefault="005B51FF" w:rsidP="005B51FF">
      <w:pPr>
        <w:spacing w:after="0" w:line="240" w:lineRule="auto"/>
        <w:ind w:firstLine="709"/>
        <w:jc w:val="both"/>
      </w:pPr>
      <w:r>
        <w:t>2. Минимальные технические требования:</w:t>
      </w:r>
    </w:p>
    <w:p w14:paraId="61F965DC" w14:textId="1F750A78" w:rsidR="005B51FF" w:rsidRDefault="005B51FF">
      <w:pPr>
        <w:pStyle w:val="ac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Операционная система: Windows 10 / 11;</w:t>
      </w:r>
    </w:p>
    <w:p w14:paraId="37C5872F" w14:textId="38630CA2" w:rsidR="005B51FF" w:rsidRDefault="005B51FF">
      <w:pPr>
        <w:pStyle w:val="ac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Процессор: от 2.0 ГГц;</w:t>
      </w:r>
    </w:p>
    <w:p w14:paraId="2FDFDCE2" w14:textId="64514B75" w:rsidR="005B51FF" w:rsidRDefault="005B51FF">
      <w:pPr>
        <w:pStyle w:val="ac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Оперативная память: от 4 ГБ;</w:t>
      </w:r>
    </w:p>
    <w:p w14:paraId="3A299687" w14:textId="1248B6DF" w:rsidR="005B51FF" w:rsidRDefault="005B51FF">
      <w:pPr>
        <w:pStyle w:val="ac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Свободное дисковое пространство: от 500 МБ.</w:t>
      </w:r>
    </w:p>
    <w:p w14:paraId="68809D5F" w14:textId="10115861" w:rsidR="005B51FF" w:rsidRDefault="005B51FF">
      <w:pPr>
        <w:pStyle w:val="ac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Программные требования:</w:t>
      </w:r>
    </w:p>
    <w:p w14:paraId="292227AB" w14:textId="0F4933B9" w:rsidR="005B51FF" w:rsidRDefault="005B51FF">
      <w:pPr>
        <w:pStyle w:val="ac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установленная среда Visual Studio 2019;</w:t>
      </w:r>
    </w:p>
    <w:p w14:paraId="1E58A304" w14:textId="282B420E" w:rsidR="005B51FF" w:rsidRDefault="005B51FF">
      <w:pPr>
        <w:pStyle w:val="ac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установленная платформа .NET Framework 4.7.2 или выше;</w:t>
      </w:r>
    </w:p>
    <w:p w14:paraId="49728667" w14:textId="22066977" w:rsidR="005B51FF" w:rsidRDefault="005B51FF">
      <w:pPr>
        <w:pStyle w:val="ac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 xml:space="preserve">наличие библиотеки Windows </w:t>
      </w:r>
      <w:proofErr w:type="spellStart"/>
      <w:r>
        <w:t>Forms</w:t>
      </w:r>
      <w:proofErr w:type="spellEnd"/>
      <w:r>
        <w:t>;</w:t>
      </w:r>
    </w:p>
    <w:p w14:paraId="499AEEDD" w14:textId="2B0F22F4" w:rsidR="005B51FF" w:rsidRDefault="005B51FF">
      <w:pPr>
        <w:pStyle w:val="ac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 xml:space="preserve">наличие компонента </w:t>
      </w:r>
      <w:proofErr w:type="spellStart"/>
      <w:r>
        <w:t>Chart</w:t>
      </w:r>
      <w:proofErr w:type="spellEnd"/>
      <w:r>
        <w:t xml:space="preserve"> для построения графиков.</w:t>
      </w:r>
    </w:p>
    <w:p w14:paraId="6CFA36E7" w14:textId="77777777" w:rsidR="00133DC5" w:rsidRPr="005B51FF" w:rsidRDefault="00133DC5" w:rsidP="00133DC5">
      <w:pPr>
        <w:spacing w:after="0" w:line="240" w:lineRule="auto"/>
        <w:ind w:firstLine="709"/>
        <w:jc w:val="both"/>
      </w:pPr>
    </w:p>
    <w:p w14:paraId="10CB2D36" w14:textId="77777777" w:rsidR="00133DC5" w:rsidRPr="005B51FF" w:rsidRDefault="00133DC5" w:rsidP="00133DC5">
      <w:pPr>
        <w:spacing w:after="0" w:line="240" w:lineRule="auto"/>
        <w:ind w:firstLine="709"/>
        <w:jc w:val="both"/>
      </w:pPr>
    </w:p>
    <w:p w14:paraId="7DDCC28D" w14:textId="5383BBA8" w:rsidR="001C6ED4" w:rsidRDefault="001C6ED4" w:rsidP="001C6ED4">
      <w:pPr>
        <w:pStyle w:val="1"/>
        <w:spacing w:after="0"/>
        <w:jc w:val="both"/>
      </w:pPr>
      <w:bookmarkStart w:id="25" w:name="_Toc231379565"/>
      <w:r>
        <w:lastRenderedPageBreak/>
        <w:t>3</w:t>
      </w:r>
      <w:r w:rsidRPr="00FE682D">
        <w:t xml:space="preserve"> </w:t>
      </w:r>
      <w:r>
        <w:t>Подготовка к работе</w:t>
      </w:r>
      <w:bookmarkEnd w:id="25"/>
    </w:p>
    <w:p w14:paraId="6D359F01" w14:textId="77777777" w:rsidR="005B51FF" w:rsidRDefault="005B51FF" w:rsidP="005B51FF">
      <w:pPr>
        <w:spacing w:after="0" w:line="240" w:lineRule="auto"/>
      </w:pPr>
    </w:p>
    <w:p w14:paraId="751BBDBC" w14:textId="77777777" w:rsidR="005B51FF" w:rsidRPr="005B51FF" w:rsidRDefault="005B51FF" w:rsidP="005B51FF">
      <w:pPr>
        <w:spacing w:after="0" w:line="240" w:lineRule="auto"/>
      </w:pPr>
    </w:p>
    <w:p w14:paraId="14D4EF52" w14:textId="134CF0E7" w:rsidR="005B51FF" w:rsidRPr="005B51FF" w:rsidRDefault="005B51FF" w:rsidP="005B51FF">
      <w:pPr>
        <w:spacing w:after="0" w:line="240" w:lineRule="auto"/>
        <w:ind w:firstLine="709"/>
        <w:jc w:val="both"/>
      </w:pPr>
      <w:r>
        <w:t>Установленная платформа .NET Framework 4.7.2 или выше. Наличие прав на чтение/запись в папке с программой (для загрузки данных). Ссылка</w:t>
      </w:r>
      <w:r w:rsidRPr="005B51FF">
        <w:rPr>
          <w:lang w:val="en-US"/>
        </w:rPr>
        <w:t xml:space="preserve"> </w:t>
      </w:r>
      <w:r>
        <w:t>для</w:t>
      </w:r>
      <w:r w:rsidRPr="005B51FF">
        <w:rPr>
          <w:lang w:val="en-US"/>
        </w:rPr>
        <w:t xml:space="preserve"> </w:t>
      </w:r>
      <w:r>
        <w:t>установки</w:t>
      </w:r>
      <w:r w:rsidRPr="005B51FF">
        <w:rPr>
          <w:lang w:val="en-US"/>
        </w:rPr>
        <w:t xml:space="preserve"> - </w:t>
      </w:r>
    </w:p>
    <w:p w14:paraId="044DD769" w14:textId="0B7B0735" w:rsidR="001C6ED4" w:rsidRDefault="005B51FF" w:rsidP="005B51FF">
      <w:pPr>
        <w:spacing w:after="0" w:line="240" w:lineRule="auto"/>
        <w:jc w:val="both"/>
      </w:pPr>
      <w:hyperlink r:id="rId11" w:history="1">
        <w:r w:rsidRPr="005B51FF">
          <w:rPr>
            <w:rStyle w:val="ae"/>
          </w:rPr>
          <w:t>https://github.com/Fusuca/analitic/tree/f</w:t>
        </w:r>
      </w:hyperlink>
    </w:p>
    <w:p w14:paraId="12E0A951" w14:textId="77777777" w:rsidR="005B51FF" w:rsidRDefault="005B51FF" w:rsidP="005B51FF">
      <w:pPr>
        <w:spacing w:after="0" w:line="240" w:lineRule="auto"/>
        <w:jc w:val="both"/>
      </w:pPr>
    </w:p>
    <w:p w14:paraId="68A46447" w14:textId="77777777" w:rsidR="005B51FF" w:rsidRPr="005B51FF" w:rsidRDefault="005B51FF" w:rsidP="005B51FF">
      <w:pPr>
        <w:spacing w:after="0" w:line="240" w:lineRule="auto"/>
        <w:jc w:val="both"/>
      </w:pPr>
    </w:p>
    <w:p w14:paraId="414E2B9E" w14:textId="5AC2CF91" w:rsidR="00030797" w:rsidRDefault="001C6ED4" w:rsidP="00030797">
      <w:pPr>
        <w:pStyle w:val="2"/>
        <w:jc w:val="both"/>
      </w:pPr>
      <w:bookmarkStart w:id="26" w:name="_Toc191392412"/>
      <w:bookmarkStart w:id="27" w:name="_Toc191392465"/>
      <w:bookmarkStart w:id="28" w:name="_Toc221608841"/>
      <w:bookmarkStart w:id="29" w:name="_Toc231379566"/>
      <w:r>
        <w:t>3</w:t>
      </w:r>
      <w:r w:rsidR="00030797">
        <w:t>.1</w:t>
      </w:r>
      <w:bookmarkEnd w:id="26"/>
      <w:bookmarkEnd w:id="27"/>
      <w:r w:rsidR="00DD1DCF">
        <w:t xml:space="preserve"> </w:t>
      </w:r>
      <w:bookmarkEnd w:id="28"/>
      <w:r>
        <w:t>Состав и содержание дистрибутивного носителя данных</w:t>
      </w:r>
      <w:bookmarkEnd w:id="29"/>
    </w:p>
    <w:p w14:paraId="1AC43A6F" w14:textId="77777777" w:rsidR="00030797" w:rsidRDefault="00030797" w:rsidP="00030797">
      <w:pPr>
        <w:spacing w:after="0" w:line="240" w:lineRule="auto"/>
      </w:pPr>
    </w:p>
    <w:p w14:paraId="13A5BEDE" w14:textId="77777777" w:rsidR="00C0575B" w:rsidRDefault="00C0575B" w:rsidP="007E2395">
      <w:pPr>
        <w:spacing w:after="0" w:line="240" w:lineRule="auto"/>
        <w:ind w:firstLine="709"/>
        <w:jc w:val="both"/>
      </w:pPr>
    </w:p>
    <w:p w14:paraId="643A5703" w14:textId="0BDFA1B8" w:rsidR="001C6ED4" w:rsidRDefault="001C6ED4" w:rsidP="007E2395">
      <w:pPr>
        <w:spacing w:after="0" w:line="240" w:lineRule="auto"/>
        <w:ind w:firstLine="709"/>
        <w:jc w:val="both"/>
      </w:pPr>
      <w:r>
        <w:t xml:space="preserve">Дистрибутив программного приложения </w:t>
      </w:r>
      <w:r w:rsidR="00195830">
        <w:t>«Аналитик»</w:t>
      </w:r>
      <w:r>
        <w:t xml:space="preserve"> представляется в виде архивного файла или папки, содержащей следующие компоненты:</w:t>
      </w:r>
    </w:p>
    <w:p w14:paraId="2D290A8C" w14:textId="0FCFC576" w:rsidR="001C6ED4" w:rsidRDefault="001C6ED4">
      <w:pPr>
        <w:pStyle w:val="ac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исполняемый файл приложения: </w:t>
      </w:r>
      <w:proofErr w:type="spellStart"/>
      <w:r w:rsidR="00195830">
        <w:rPr>
          <w:lang w:val="en-US"/>
        </w:rPr>
        <w:t>Analitic</w:t>
      </w:r>
      <w:proofErr w:type="spellEnd"/>
      <w:r>
        <w:t>.</w:t>
      </w:r>
      <w:proofErr w:type="spellStart"/>
      <w:r>
        <w:t>exe</w:t>
      </w:r>
      <w:proofErr w:type="spellEnd"/>
      <w:r>
        <w:t>, в том числе:</w:t>
      </w:r>
    </w:p>
    <w:p w14:paraId="1A866B63" w14:textId="056CFAE3" w:rsidR="001C6ED4" w:rsidRDefault="001C6ED4">
      <w:pPr>
        <w:pStyle w:val="ac"/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Form1.cs </w:t>
      </w:r>
      <w:r w:rsidR="00195830" w:rsidRPr="00195830">
        <w:t xml:space="preserve">– </w:t>
      </w:r>
      <w:r w:rsidR="00195830">
        <w:t>форма с выбором метода прогнозирования</w:t>
      </w:r>
    </w:p>
    <w:p w14:paraId="31D2763B" w14:textId="69739C37" w:rsidR="001C6ED4" w:rsidRDefault="00195830">
      <w:pPr>
        <w:pStyle w:val="ac"/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proofErr w:type="spellStart"/>
      <w:r>
        <w:rPr>
          <w:lang w:val="en-US"/>
        </w:rPr>
        <w:t>MovingAverage</w:t>
      </w:r>
      <w:proofErr w:type="spellEnd"/>
      <w:r w:rsidRPr="00195830">
        <w:t>.</w:t>
      </w:r>
      <w:r>
        <w:rPr>
          <w:lang w:val="en-US"/>
        </w:rPr>
        <w:t>cs</w:t>
      </w:r>
      <w:r w:rsidRPr="00195830">
        <w:t xml:space="preserve"> – </w:t>
      </w:r>
      <w:r>
        <w:t>форма метода скользящей средней</w:t>
      </w:r>
    </w:p>
    <w:p w14:paraId="5B6FEE93" w14:textId="7A736CB2" w:rsidR="00195830" w:rsidRDefault="00195830">
      <w:pPr>
        <w:pStyle w:val="ac"/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rPr>
          <w:lang w:val="en-US"/>
        </w:rPr>
        <w:t>WMA</w:t>
      </w:r>
      <w:r w:rsidRPr="00195830">
        <w:t>.</w:t>
      </w:r>
      <w:r>
        <w:rPr>
          <w:lang w:val="en-US"/>
        </w:rPr>
        <w:t>cs</w:t>
      </w:r>
      <w:r w:rsidRPr="00195830">
        <w:t xml:space="preserve"> – </w:t>
      </w:r>
      <w:r>
        <w:t>форма метода взвешенной скользящей средней</w:t>
      </w:r>
    </w:p>
    <w:p w14:paraId="489B7F81" w14:textId="490FE4DA" w:rsidR="00195830" w:rsidRDefault="00195830">
      <w:pPr>
        <w:pStyle w:val="ac"/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rPr>
          <w:lang w:val="en-US"/>
        </w:rPr>
        <w:t>ETS</w:t>
      </w:r>
      <w:r w:rsidRPr="00195830">
        <w:t>.</w:t>
      </w:r>
      <w:r>
        <w:rPr>
          <w:lang w:val="en-US"/>
        </w:rPr>
        <w:t>cs</w:t>
      </w:r>
      <w:r w:rsidRPr="00195830">
        <w:t xml:space="preserve"> – </w:t>
      </w:r>
      <w:r>
        <w:t>форма метода экспоненциального сглаживания</w:t>
      </w:r>
    </w:p>
    <w:p w14:paraId="518A2791" w14:textId="7E06F176" w:rsidR="00195830" w:rsidRDefault="00195830">
      <w:pPr>
        <w:pStyle w:val="ac"/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rPr>
          <w:lang w:val="en-US"/>
        </w:rPr>
        <w:t>Trend</w:t>
      </w:r>
      <w:r w:rsidRPr="00195830">
        <w:t>.</w:t>
      </w:r>
      <w:r>
        <w:rPr>
          <w:lang w:val="en-US"/>
        </w:rPr>
        <w:t>cs</w:t>
      </w:r>
      <w:r w:rsidRPr="00195830">
        <w:t xml:space="preserve"> – </w:t>
      </w:r>
      <w:r>
        <w:t>форма метода экспоненциального сглаживания с трендовым регулированием</w:t>
      </w:r>
    </w:p>
    <w:p w14:paraId="70DE3330" w14:textId="4B15D8BE" w:rsidR="001C6ED4" w:rsidRDefault="001C6ED4">
      <w:pPr>
        <w:pStyle w:val="ac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конфигурационный файл приложения:</w:t>
      </w:r>
      <w:r w:rsidR="00195830">
        <w:t xml:space="preserve"> </w:t>
      </w:r>
      <w:proofErr w:type="spellStart"/>
      <w:r w:rsidR="00195830">
        <w:rPr>
          <w:lang w:val="en-US"/>
        </w:rPr>
        <w:t>Analitic</w:t>
      </w:r>
      <w:proofErr w:type="spellEnd"/>
      <w:r w:rsidR="00195830" w:rsidRPr="00195830">
        <w:t>.</w:t>
      </w:r>
      <w:r w:rsidR="00195830">
        <w:rPr>
          <w:lang w:val="en-US"/>
        </w:rPr>
        <w:t>exe</w:t>
      </w:r>
      <w:r>
        <w:t>;</w:t>
      </w:r>
    </w:p>
    <w:p w14:paraId="175EB5B8" w14:textId="71553C0A" w:rsidR="001C6ED4" w:rsidRDefault="001C6ED4">
      <w:pPr>
        <w:pStyle w:val="ac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вспомогательные библиотеки .NET Framework (при отсутствии установленной среды на компьютере пользователя)</w:t>
      </w:r>
    </w:p>
    <w:p w14:paraId="276E224C" w14:textId="1111689D" w:rsidR="001C6ED4" w:rsidRDefault="001C6ED4">
      <w:pPr>
        <w:pStyle w:val="ac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файлы ресурсов (изображения, иконки и прочее)</w:t>
      </w:r>
    </w:p>
    <w:p w14:paraId="472677E7" w14:textId="16E9250F" w:rsidR="001C6ED4" w:rsidRDefault="001C6ED4">
      <w:pPr>
        <w:pStyle w:val="ac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файл README.md</w:t>
      </w:r>
      <w:r w:rsidR="003666F4">
        <w:t xml:space="preserve"> – рассказывает о</w:t>
      </w:r>
      <w:r w:rsidR="00195830" w:rsidRPr="00195830">
        <w:t xml:space="preserve"> </w:t>
      </w:r>
      <w:r w:rsidR="00195830">
        <w:t>программе</w:t>
      </w:r>
      <w:r w:rsidR="003666F4">
        <w:t xml:space="preserve"> </w:t>
      </w:r>
      <w:r w:rsidR="00195830">
        <w:t>«Аналитик»</w:t>
      </w:r>
      <w:r w:rsidR="003666F4">
        <w:t xml:space="preserve"> для знакомства пользователя с программой и её функциями</w:t>
      </w:r>
    </w:p>
    <w:p w14:paraId="14F23933" w14:textId="57FB3E37" w:rsidR="001C6ED4" w:rsidRDefault="001C6ED4" w:rsidP="00195830">
      <w:pPr>
        <w:spacing w:after="0" w:line="240" w:lineRule="auto"/>
        <w:jc w:val="both"/>
      </w:pPr>
      <w:r>
        <w:t xml:space="preserve">Для установки </w:t>
      </w:r>
      <w:r w:rsidR="00195830">
        <w:t>ПО</w:t>
      </w:r>
      <w:r>
        <w:t xml:space="preserve"> </w:t>
      </w:r>
      <w:r w:rsidR="00195830">
        <w:t>«Аналитик»</w:t>
      </w:r>
      <w:r>
        <w:t xml:space="preserve">, пожалуйста, загрузите дистрибутив последней версии </w:t>
      </w:r>
      <w:r w:rsidR="00195830">
        <w:t>«Аналитик»</w:t>
      </w:r>
      <w:r>
        <w:t>, доступный по адресу</w:t>
      </w:r>
      <w:r w:rsidR="003666F4">
        <w:t xml:space="preserve">: </w:t>
      </w:r>
      <w:hyperlink r:id="rId12" w:history="1">
        <w:r w:rsidR="00195830" w:rsidRPr="005B51FF">
          <w:rPr>
            <w:rStyle w:val="ae"/>
          </w:rPr>
          <w:t>https://github.com/Fusuca/analitic/tree/f</w:t>
        </w:r>
      </w:hyperlink>
    </w:p>
    <w:p w14:paraId="69151951" w14:textId="72DF2BBD" w:rsidR="001C6ED4" w:rsidRPr="003666F4" w:rsidRDefault="001C6ED4" w:rsidP="00C0575B">
      <w:pPr>
        <w:spacing w:after="0" w:line="240" w:lineRule="auto"/>
        <w:ind w:firstLine="709"/>
        <w:jc w:val="both"/>
      </w:pPr>
    </w:p>
    <w:p w14:paraId="5D2AE053" w14:textId="77777777" w:rsidR="00C0575B" w:rsidRPr="003666F4" w:rsidRDefault="00C0575B" w:rsidP="00C0575B">
      <w:pPr>
        <w:spacing w:after="0" w:line="240" w:lineRule="auto"/>
        <w:ind w:firstLine="709"/>
        <w:jc w:val="both"/>
      </w:pPr>
    </w:p>
    <w:p w14:paraId="75026C4B" w14:textId="1DC3A5D8" w:rsidR="00030797" w:rsidRDefault="001C6ED4" w:rsidP="00030797">
      <w:pPr>
        <w:pStyle w:val="2"/>
        <w:jc w:val="both"/>
      </w:pPr>
      <w:bookmarkStart w:id="30" w:name="_Toc191392413"/>
      <w:bookmarkStart w:id="31" w:name="_Toc191392466"/>
      <w:bookmarkStart w:id="32" w:name="_Toc221608842"/>
      <w:bookmarkStart w:id="33" w:name="_Toc231379567"/>
      <w:r>
        <w:t>3</w:t>
      </w:r>
      <w:r w:rsidR="00030797">
        <w:t xml:space="preserve">.2 </w:t>
      </w:r>
      <w:bookmarkEnd w:id="30"/>
      <w:bookmarkEnd w:id="31"/>
      <w:bookmarkEnd w:id="32"/>
      <w:r w:rsidR="00E5723E">
        <w:t>Порядок загрузки данных и программ</w:t>
      </w:r>
      <w:bookmarkEnd w:id="33"/>
    </w:p>
    <w:p w14:paraId="7030F695" w14:textId="77777777" w:rsidR="00030797" w:rsidRDefault="00030797" w:rsidP="00030797">
      <w:pPr>
        <w:spacing w:after="0" w:line="240" w:lineRule="auto"/>
      </w:pPr>
    </w:p>
    <w:p w14:paraId="573CC1ED" w14:textId="77777777" w:rsidR="00A3651D" w:rsidRDefault="00A3651D" w:rsidP="00030797">
      <w:pPr>
        <w:spacing w:after="0" w:line="240" w:lineRule="auto"/>
      </w:pPr>
    </w:p>
    <w:p w14:paraId="7EDEC9A8" w14:textId="6E69AC0B" w:rsidR="00B13B01" w:rsidRDefault="00B13B01">
      <w:pPr>
        <w:pStyle w:val="ac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Перейдите в папку с программой.</w:t>
      </w:r>
    </w:p>
    <w:p w14:paraId="43EB1B15" w14:textId="72A98E97" w:rsidR="00B13B01" w:rsidRDefault="00B13B01">
      <w:pPr>
        <w:pStyle w:val="ac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Дважды щелкните левой кнопкой мыши по файлу программы.</w:t>
      </w:r>
    </w:p>
    <w:p w14:paraId="23095544" w14:textId="77777777" w:rsidR="00B13B01" w:rsidRDefault="00B13B01">
      <w:pPr>
        <w:pStyle w:val="ac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После запуска на экране появится главное окно программы с выбором методов анализа временных рядов.</w:t>
      </w:r>
      <w:r>
        <w:t xml:space="preserve"> </w:t>
      </w:r>
    </w:p>
    <w:p w14:paraId="77219F8C" w14:textId="53F2C200" w:rsidR="00B13B01" w:rsidRDefault="00B13B01" w:rsidP="00B13B01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Главное окно программы представлено на рисунке 1.</w:t>
      </w:r>
    </w:p>
    <w:p w14:paraId="7B36125F" w14:textId="65634C22" w:rsidR="00B13B01" w:rsidRDefault="00B13B01" w:rsidP="00B13B01">
      <w:pPr>
        <w:tabs>
          <w:tab w:val="left" w:pos="1134"/>
        </w:tabs>
        <w:spacing w:after="0" w:line="240" w:lineRule="auto"/>
        <w:jc w:val="center"/>
      </w:pPr>
      <w:r w:rsidRPr="00B13B01">
        <w:lastRenderedPageBreak/>
        <w:drawing>
          <wp:inline distT="0" distB="0" distL="0" distR="0" wp14:anchorId="2D6C9B4E" wp14:editId="0B49425A">
            <wp:extent cx="5620189" cy="2560320"/>
            <wp:effectExtent l="0" t="0" r="0" b="0"/>
            <wp:docPr id="514711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11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8734" cy="257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7B58" w14:textId="75EFDC40" w:rsidR="00B13B01" w:rsidRDefault="00B13B01" w:rsidP="00B13B01">
      <w:pPr>
        <w:pStyle w:val="ac"/>
        <w:tabs>
          <w:tab w:val="left" w:pos="1134"/>
        </w:tabs>
        <w:spacing w:before="200" w:after="200" w:line="240" w:lineRule="auto"/>
        <w:ind w:left="709"/>
        <w:contextualSpacing w:val="0"/>
        <w:jc w:val="both"/>
      </w:pPr>
      <w:r>
        <w:t>Рисунок 1 – Главное окно программы</w:t>
      </w:r>
    </w:p>
    <w:p w14:paraId="59613982" w14:textId="32523937" w:rsidR="00B13B01" w:rsidRDefault="00B13B01">
      <w:pPr>
        <w:pStyle w:val="ac"/>
        <w:numPr>
          <w:ilvl w:val="0"/>
          <w:numId w:val="12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Выберите необходимый метод:</w:t>
      </w:r>
    </w:p>
    <w:p w14:paraId="01E81BE7" w14:textId="73E71081" w:rsidR="00B13B01" w:rsidRDefault="00B13B01">
      <w:pPr>
        <w:pStyle w:val="ac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метод скользящей средней;</w:t>
      </w:r>
    </w:p>
    <w:p w14:paraId="40832111" w14:textId="4DB3C516" w:rsidR="00B13B01" w:rsidRDefault="00B13B01">
      <w:pPr>
        <w:pStyle w:val="ac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метод взвешенной скользящей средней;</w:t>
      </w:r>
    </w:p>
    <w:p w14:paraId="01987335" w14:textId="049CC78B" w:rsidR="00B13B01" w:rsidRDefault="00B13B01">
      <w:pPr>
        <w:pStyle w:val="ac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метод экспоненциального сглаживания;</w:t>
      </w:r>
    </w:p>
    <w:p w14:paraId="1BE2A055" w14:textId="7A03ECB9" w:rsidR="00B13B01" w:rsidRDefault="00B13B01">
      <w:pPr>
        <w:pStyle w:val="ac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метод экспоненциального сглаживания с трендовым регулированием.</w:t>
      </w:r>
    </w:p>
    <w:p w14:paraId="2AAFF79B" w14:textId="54DCAECC" w:rsidR="00B13B01" w:rsidRDefault="00B13B01">
      <w:pPr>
        <w:pStyle w:val="ac"/>
        <w:numPr>
          <w:ilvl w:val="0"/>
          <w:numId w:val="12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В открывшемся окне выберите валюту из выпадающего списка.</w:t>
      </w:r>
      <w:r>
        <w:t xml:space="preserve"> Выбор валюты представлено на рисунке 2.</w:t>
      </w:r>
    </w:p>
    <w:p w14:paraId="710F7C6A" w14:textId="42242424" w:rsidR="007E2395" w:rsidRPr="00B13B01" w:rsidRDefault="007E2395" w:rsidP="007E2395">
      <w:pPr>
        <w:pStyle w:val="ac"/>
        <w:tabs>
          <w:tab w:val="left" w:pos="1134"/>
        </w:tabs>
        <w:spacing w:after="0" w:line="240" w:lineRule="auto"/>
        <w:ind w:left="0"/>
        <w:jc w:val="center"/>
      </w:pPr>
    </w:p>
    <w:p w14:paraId="6E7F967A" w14:textId="68621FF6" w:rsidR="00B13B01" w:rsidRPr="00B13B01" w:rsidRDefault="00B13B01" w:rsidP="00B13B01">
      <w:pPr>
        <w:pStyle w:val="ac"/>
        <w:tabs>
          <w:tab w:val="left" w:pos="1134"/>
        </w:tabs>
        <w:spacing w:after="0" w:line="240" w:lineRule="auto"/>
        <w:ind w:left="0"/>
        <w:jc w:val="center"/>
      </w:pPr>
      <w:r w:rsidRPr="00B13B01">
        <w:drawing>
          <wp:inline distT="0" distB="0" distL="0" distR="0" wp14:anchorId="21CA6499" wp14:editId="6C81FD13">
            <wp:extent cx="2876951" cy="2391109"/>
            <wp:effectExtent l="0" t="0" r="0" b="9525"/>
            <wp:docPr id="1354524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24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C35A" w14:textId="688D8D34" w:rsidR="00B13B01" w:rsidRDefault="007E2395" w:rsidP="00B04645">
      <w:pPr>
        <w:pStyle w:val="ac"/>
        <w:tabs>
          <w:tab w:val="left" w:pos="1134"/>
        </w:tabs>
        <w:spacing w:before="200" w:after="200" w:line="240" w:lineRule="auto"/>
        <w:ind w:left="709"/>
        <w:contextualSpacing w:val="0"/>
        <w:jc w:val="both"/>
      </w:pPr>
      <w:r>
        <w:t xml:space="preserve">Рисунок </w:t>
      </w:r>
      <w:r w:rsidR="00B13B01">
        <w:t>2</w:t>
      </w:r>
      <w:r>
        <w:t xml:space="preserve"> – </w:t>
      </w:r>
      <w:r w:rsidR="00B13B01">
        <w:t>Выбор валюты.</w:t>
      </w:r>
    </w:p>
    <w:p w14:paraId="025185D7" w14:textId="727E9F34" w:rsidR="00B04645" w:rsidRDefault="00B13B01">
      <w:pPr>
        <w:pStyle w:val="ac"/>
        <w:numPr>
          <w:ilvl w:val="0"/>
          <w:numId w:val="12"/>
        </w:numPr>
        <w:tabs>
          <w:tab w:val="left" w:pos="993"/>
        </w:tabs>
        <w:spacing w:before="200" w:after="200" w:line="240" w:lineRule="auto"/>
        <w:ind w:left="0" w:firstLine="709"/>
        <w:jc w:val="both"/>
      </w:pPr>
      <w:r>
        <w:t xml:space="preserve"> Введите параметры расчета:</w:t>
      </w:r>
    </w:p>
    <w:p w14:paraId="3E102BFD" w14:textId="33B86A27" w:rsidR="00B13B01" w:rsidRDefault="00B13B01">
      <w:pPr>
        <w:pStyle w:val="ac"/>
        <w:numPr>
          <w:ilvl w:val="0"/>
          <w:numId w:val="14"/>
        </w:numPr>
        <w:tabs>
          <w:tab w:val="left" w:pos="993"/>
        </w:tabs>
        <w:spacing w:before="200" w:after="200" w:line="240" w:lineRule="auto"/>
        <w:ind w:left="0" w:firstLine="709"/>
        <w:jc w:val="both"/>
      </w:pPr>
      <w:r>
        <w:t>сглаживания;</w:t>
      </w:r>
    </w:p>
    <w:p w14:paraId="0AEA3519" w14:textId="1ADCD946" w:rsidR="00B04645" w:rsidRDefault="00B04645">
      <w:pPr>
        <w:pStyle w:val="ac"/>
        <w:numPr>
          <w:ilvl w:val="0"/>
          <w:numId w:val="14"/>
        </w:numPr>
        <w:tabs>
          <w:tab w:val="left" w:pos="993"/>
        </w:tabs>
        <w:spacing w:before="200" w:after="200" w:line="240" w:lineRule="auto"/>
        <w:ind w:left="0" w:firstLine="709"/>
        <w:jc w:val="both"/>
      </w:pPr>
      <w:r>
        <w:t>периода;</w:t>
      </w:r>
    </w:p>
    <w:p w14:paraId="0D744D79" w14:textId="38C290C5" w:rsidR="00B13B01" w:rsidRPr="00B13B01" w:rsidRDefault="00B13B01">
      <w:pPr>
        <w:pStyle w:val="ac"/>
        <w:numPr>
          <w:ilvl w:val="0"/>
          <w:numId w:val="14"/>
        </w:numPr>
        <w:tabs>
          <w:tab w:val="left" w:pos="993"/>
        </w:tabs>
        <w:spacing w:before="200" w:after="200" w:line="240" w:lineRule="auto"/>
        <w:ind w:left="0" w:firstLine="709"/>
        <w:jc w:val="both"/>
        <w:rPr>
          <w:lang w:val="en-US"/>
        </w:rPr>
      </w:pPr>
      <w:r>
        <w:t>коэффициент</w:t>
      </w:r>
      <w:r w:rsidRPr="00B13B01">
        <w:rPr>
          <w:lang w:val="en-US"/>
        </w:rPr>
        <w:t xml:space="preserve"> alpha;</w:t>
      </w:r>
    </w:p>
    <w:p w14:paraId="41CCD627" w14:textId="1B38B866" w:rsidR="00B13B01" w:rsidRPr="00B04645" w:rsidRDefault="00B13B01">
      <w:pPr>
        <w:pStyle w:val="ac"/>
        <w:numPr>
          <w:ilvl w:val="0"/>
          <w:numId w:val="14"/>
        </w:numPr>
        <w:tabs>
          <w:tab w:val="left" w:pos="993"/>
        </w:tabs>
        <w:spacing w:before="200" w:after="200" w:line="240" w:lineRule="auto"/>
        <w:ind w:left="0" w:firstLine="709"/>
        <w:jc w:val="both"/>
        <w:rPr>
          <w:lang w:val="en-US"/>
        </w:rPr>
      </w:pPr>
      <w:r>
        <w:t>коэффициент</w:t>
      </w:r>
      <w:r w:rsidRPr="00B13B01">
        <w:rPr>
          <w:lang w:val="en-US"/>
        </w:rPr>
        <w:t xml:space="preserve"> beta.</w:t>
      </w:r>
    </w:p>
    <w:p w14:paraId="3DC9908C" w14:textId="22A48329" w:rsidR="00B04645" w:rsidRDefault="00B04645" w:rsidP="00B04645">
      <w:pPr>
        <w:pStyle w:val="ac"/>
        <w:tabs>
          <w:tab w:val="left" w:pos="993"/>
        </w:tabs>
        <w:spacing w:before="200" w:after="200" w:line="240" w:lineRule="auto"/>
        <w:ind w:left="709"/>
        <w:jc w:val="both"/>
      </w:pPr>
      <w:r>
        <w:t>Ввод параметров представлен на рисунках 3-5.</w:t>
      </w:r>
    </w:p>
    <w:p w14:paraId="6E24795D" w14:textId="77777777" w:rsidR="00B04645" w:rsidRDefault="00B04645" w:rsidP="00B04645">
      <w:pPr>
        <w:pStyle w:val="ac"/>
        <w:keepNext/>
        <w:tabs>
          <w:tab w:val="left" w:pos="993"/>
        </w:tabs>
        <w:spacing w:before="200" w:after="200" w:line="240" w:lineRule="auto"/>
        <w:ind w:left="0"/>
        <w:jc w:val="center"/>
      </w:pPr>
      <w:r w:rsidRPr="00B04645">
        <w:lastRenderedPageBreak/>
        <w:drawing>
          <wp:inline distT="0" distB="0" distL="0" distR="0" wp14:anchorId="617E0E0C" wp14:editId="3BEDBDC6">
            <wp:extent cx="2934109" cy="1362265"/>
            <wp:effectExtent l="0" t="0" r="0" b="9525"/>
            <wp:docPr id="404344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447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5C03" w14:textId="3572CFD5" w:rsidR="00B04645" w:rsidRDefault="00B04645" w:rsidP="00B04645">
      <w:pPr>
        <w:pStyle w:val="afc"/>
        <w:ind w:firstLine="709"/>
      </w:pPr>
      <w:r>
        <w:t>Рисунок 3 - Ввод периода</w:t>
      </w:r>
    </w:p>
    <w:p w14:paraId="7B70BFFB" w14:textId="77777777" w:rsidR="00B04645" w:rsidRDefault="00B04645" w:rsidP="00B04645">
      <w:pPr>
        <w:keepNext/>
        <w:jc w:val="center"/>
      </w:pPr>
      <w:r w:rsidRPr="00B04645">
        <w:drawing>
          <wp:inline distT="0" distB="0" distL="0" distR="0" wp14:anchorId="12EA22D8" wp14:editId="3B4770AA">
            <wp:extent cx="3115110" cy="1600423"/>
            <wp:effectExtent l="0" t="0" r="9525" b="0"/>
            <wp:docPr id="1158370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701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43E7" w14:textId="418FB4A9" w:rsidR="00B04645" w:rsidRDefault="00B04645" w:rsidP="00B04645">
      <w:pPr>
        <w:pStyle w:val="afc"/>
        <w:ind w:firstLine="709"/>
      </w:pPr>
      <w:r>
        <w:t>Рисунок 4 - Ввод сглаживания</w:t>
      </w:r>
    </w:p>
    <w:p w14:paraId="5080E1E0" w14:textId="77777777" w:rsidR="00B04645" w:rsidRDefault="00B04645" w:rsidP="00B04645">
      <w:pPr>
        <w:keepNext/>
        <w:jc w:val="center"/>
      </w:pPr>
      <w:r w:rsidRPr="00B04645">
        <w:drawing>
          <wp:inline distT="0" distB="0" distL="0" distR="0" wp14:anchorId="3A5280BA" wp14:editId="0A213990">
            <wp:extent cx="2524477" cy="1962424"/>
            <wp:effectExtent l="0" t="0" r="9525" b="0"/>
            <wp:docPr id="541932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323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7D28" w14:textId="63F23E53" w:rsidR="00B04645" w:rsidRDefault="00B04645" w:rsidP="00B04645">
      <w:pPr>
        <w:pStyle w:val="afc"/>
        <w:ind w:firstLine="709"/>
      </w:pPr>
      <w:r>
        <w:t>Рисунок</w:t>
      </w:r>
      <w:r w:rsidRPr="00B04645">
        <w:t xml:space="preserve"> </w:t>
      </w:r>
      <w:r>
        <w:t>5</w:t>
      </w:r>
      <w:r w:rsidRPr="00B04645">
        <w:t xml:space="preserve"> - </w:t>
      </w:r>
      <w:r>
        <w:t>Ввод</w:t>
      </w:r>
      <w:r w:rsidRPr="00B04645">
        <w:t xml:space="preserve"> </w:t>
      </w:r>
      <w:r>
        <w:t>коэффициентов</w:t>
      </w:r>
      <w:r w:rsidRPr="00B04645">
        <w:t xml:space="preserve"> </w:t>
      </w:r>
      <w:r w:rsidRPr="00B04645">
        <w:rPr>
          <w:lang w:val="en-US"/>
        </w:rPr>
        <w:t>alpha</w:t>
      </w:r>
      <w:r>
        <w:t xml:space="preserve"> и</w:t>
      </w:r>
      <w:r w:rsidRPr="00B04645">
        <w:t xml:space="preserve"> </w:t>
      </w:r>
      <w:proofErr w:type="spellStart"/>
      <w:r>
        <w:t>beta</w:t>
      </w:r>
      <w:proofErr w:type="spellEnd"/>
    </w:p>
    <w:p w14:paraId="7E6CA835" w14:textId="56735CB5" w:rsidR="00B04645" w:rsidRDefault="00B04645">
      <w:pPr>
        <w:pStyle w:val="ac"/>
        <w:numPr>
          <w:ilvl w:val="0"/>
          <w:numId w:val="12"/>
        </w:numPr>
        <w:tabs>
          <w:tab w:val="left" w:pos="993"/>
        </w:tabs>
        <w:ind w:left="0" w:firstLine="709"/>
        <w:jc w:val="both"/>
      </w:pPr>
      <w:r>
        <w:t xml:space="preserve"> После выполнения расчета программа отобразит:</w:t>
      </w:r>
    </w:p>
    <w:p w14:paraId="297DFEB4" w14:textId="2BCCCAA3" w:rsidR="00B04645" w:rsidRDefault="00B04645">
      <w:pPr>
        <w:pStyle w:val="ac"/>
        <w:numPr>
          <w:ilvl w:val="0"/>
          <w:numId w:val="15"/>
        </w:numPr>
        <w:tabs>
          <w:tab w:val="left" w:pos="993"/>
        </w:tabs>
        <w:ind w:left="0" w:firstLine="709"/>
        <w:jc w:val="both"/>
      </w:pPr>
      <w:r>
        <w:t>график изменения курса валют;</w:t>
      </w:r>
    </w:p>
    <w:p w14:paraId="61A10632" w14:textId="5B77290B" w:rsidR="00B04645" w:rsidRDefault="00B04645">
      <w:pPr>
        <w:pStyle w:val="ac"/>
        <w:numPr>
          <w:ilvl w:val="0"/>
          <w:numId w:val="15"/>
        </w:numPr>
        <w:tabs>
          <w:tab w:val="left" w:pos="993"/>
        </w:tabs>
        <w:ind w:left="0" w:firstLine="709"/>
        <w:jc w:val="both"/>
      </w:pPr>
      <w:r>
        <w:t>сглаженную линию;</w:t>
      </w:r>
    </w:p>
    <w:p w14:paraId="79779EF3" w14:textId="6380DA17" w:rsidR="00B04645" w:rsidRPr="00B04645" w:rsidRDefault="00B04645">
      <w:pPr>
        <w:pStyle w:val="ac"/>
        <w:numPr>
          <w:ilvl w:val="0"/>
          <w:numId w:val="15"/>
        </w:numPr>
        <w:tabs>
          <w:tab w:val="left" w:pos="993"/>
        </w:tabs>
        <w:ind w:left="0" w:firstLine="709"/>
        <w:jc w:val="both"/>
        <w:rPr>
          <w:lang w:val="en-US"/>
        </w:rPr>
      </w:pPr>
      <w:r>
        <w:t>временной</w:t>
      </w:r>
      <w:r w:rsidRPr="00B04645">
        <w:rPr>
          <w:lang w:val="en-US"/>
        </w:rPr>
        <w:t xml:space="preserve"> </w:t>
      </w:r>
      <w:r>
        <w:t>ряд</w:t>
      </w:r>
      <w:r w:rsidRPr="00B04645">
        <w:rPr>
          <w:lang w:val="en-US"/>
        </w:rPr>
        <w:t xml:space="preserve"> </w:t>
      </w:r>
      <w:r>
        <w:t>значений</w:t>
      </w:r>
      <w:r w:rsidRPr="00B04645">
        <w:rPr>
          <w:lang w:val="en-US"/>
        </w:rPr>
        <w:t>.</w:t>
      </w:r>
    </w:p>
    <w:p w14:paraId="6740BA49" w14:textId="69698E66" w:rsidR="00B04645" w:rsidRDefault="00B04645" w:rsidP="00DE2605">
      <w:pPr>
        <w:pStyle w:val="ac"/>
        <w:tabs>
          <w:tab w:val="left" w:pos="993"/>
        </w:tabs>
        <w:ind w:left="0" w:firstLine="709"/>
        <w:jc w:val="both"/>
      </w:pPr>
      <w:r>
        <w:t xml:space="preserve">Вид </w:t>
      </w:r>
      <w:r w:rsidR="00DE2605">
        <w:t>программы с расчётами, графиком и временным рядом представлен на рисунке 6.</w:t>
      </w:r>
    </w:p>
    <w:p w14:paraId="1DF075B9" w14:textId="77777777" w:rsidR="00DE2605" w:rsidRDefault="00DE2605" w:rsidP="00DE2605">
      <w:pPr>
        <w:pStyle w:val="ac"/>
        <w:keepNext/>
        <w:tabs>
          <w:tab w:val="left" w:pos="993"/>
        </w:tabs>
        <w:ind w:left="0"/>
        <w:jc w:val="center"/>
      </w:pPr>
      <w:r w:rsidRPr="00DE2605">
        <w:lastRenderedPageBreak/>
        <w:drawing>
          <wp:inline distT="0" distB="0" distL="0" distR="0" wp14:anchorId="668EE87E" wp14:editId="51E7E27C">
            <wp:extent cx="4712390" cy="3703320"/>
            <wp:effectExtent l="0" t="0" r="0" b="0"/>
            <wp:docPr id="1457987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87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6517" cy="372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0D99" w14:textId="3AC00A2A" w:rsidR="00DE2605" w:rsidRDefault="00DE2605" w:rsidP="00DE2605">
      <w:pPr>
        <w:pStyle w:val="afc"/>
        <w:ind w:firstLine="709"/>
      </w:pPr>
      <w:r>
        <w:t>Рисунок 6 - Вид программы</w:t>
      </w:r>
    </w:p>
    <w:p w14:paraId="16D540F5" w14:textId="77777777" w:rsidR="00DE2605" w:rsidRDefault="00DE2605" w:rsidP="00DE2605">
      <w:pPr>
        <w:spacing w:after="0" w:line="240" w:lineRule="auto"/>
        <w:ind w:firstLine="709"/>
        <w:jc w:val="both"/>
      </w:pPr>
      <w:r>
        <w:t>Программа использует встроенные данные временных рядов для валют:</w:t>
      </w:r>
    </w:p>
    <w:p w14:paraId="0E29C203" w14:textId="52B91D5E" w:rsidR="00DE2605" w:rsidRDefault="00DE2605">
      <w:pPr>
        <w:pStyle w:val="ac"/>
        <w:numPr>
          <w:ilvl w:val="1"/>
          <w:numId w:val="16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USD;</w:t>
      </w:r>
    </w:p>
    <w:p w14:paraId="730499BF" w14:textId="32588E25" w:rsidR="00DE2605" w:rsidRDefault="00DE2605">
      <w:pPr>
        <w:pStyle w:val="ac"/>
        <w:numPr>
          <w:ilvl w:val="1"/>
          <w:numId w:val="16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EUR;</w:t>
      </w:r>
    </w:p>
    <w:p w14:paraId="128B181F" w14:textId="760C9B1A" w:rsidR="00DE2605" w:rsidRDefault="00DE2605">
      <w:pPr>
        <w:pStyle w:val="ac"/>
        <w:numPr>
          <w:ilvl w:val="1"/>
          <w:numId w:val="16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RUB.</w:t>
      </w:r>
    </w:p>
    <w:p w14:paraId="7D2907BE" w14:textId="77777777" w:rsidR="00DE2605" w:rsidRDefault="00DE2605" w:rsidP="00DE2605">
      <w:pPr>
        <w:spacing w:after="0" w:line="240" w:lineRule="auto"/>
        <w:ind w:firstLine="709"/>
        <w:jc w:val="both"/>
      </w:pPr>
      <w:r>
        <w:t>Формат входных данных:</w:t>
      </w:r>
    </w:p>
    <w:p w14:paraId="2A1B03DA" w14:textId="63C7F5C6" w:rsidR="00DE2605" w:rsidRDefault="00DE2605">
      <w:pPr>
        <w:pStyle w:val="ac"/>
        <w:numPr>
          <w:ilvl w:val="1"/>
          <w:numId w:val="17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числовые значения курса валют;</w:t>
      </w:r>
    </w:p>
    <w:p w14:paraId="696F9789" w14:textId="2546D076" w:rsidR="00DE2605" w:rsidRDefault="00DE2605">
      <w:pPr>
        <w:pStyle w:val="ac"/>
        <w:numPr>
          <w:ilvl w:val="1"/>
          <w:numId w:val="17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значения отображаются в виде временного ряда;</w:t>
      </w:r>
    </w:p>
    <w:p w14:paraId="79155EB3" w14:textId="2C338C34" w:rsidR="00DE2605" w:rsidRDefault="00DE2605">
      <w:pPr>
        <w:pStyle w:val="ac"/>
        <w:numPr>
          <w:ilvl w:val="1"/>
          <w:numId w:val="17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данные используются для построения графиков и выполнения расчетов методов сглаживания.</w:t>
      </w:r>
    </w:p>
    <w:p w14:paraId="43DEE380" w14:textId="77777777" w:rsidR="00DE2605" w:rsidRPr="00DE2605" w:rsidRDefault="00DE2605" w:rsidP="00DE2605">
      <w:pPr>
        <w:spacing w:after="0" w:line="240" w:lineRule="auto"/>
        <w:ind w:firstLine="709"/>
        <w:jc w:val="both"/>
        <w:rPr>
          <w:lang w:val="en-US"/>
        </w:rPr>
      </w:pPr>
      <w:r>
        <w:t>Пример</w:t>
      </w:r>
      <w:r w:rsidRPr="00DE2605">
        <w:rPr>
          <w:lang w:val="en-US"/>
        </w:rPr>
        <w:t xml:space="preserve"> </w:t>
      </w:r>
      <w:r>
        <w:t>временного</w:t>
      </w:r>
      <w:r w:rsidRPr="00DE2605">
        <w:rPr>
          <w:lang w:val="en-US"/>
        </w:rPr>
        <w:t xml:space="preserve"> </w:t>
      </w:r>
      <w:r>
        <w:t>ряда</w:t>
      </w:r>
      <w:r w:rsidRPr="00DE2605">
        <w:rPr>
          <w:lang w:val="en-US"/>
        </w:rPr>
        <w:t>:</w:t>
      </w:r>
    </w:p>
    <w:p w14:paraId="2525ED58" w14:textId="5DC8C5E5" w:rsidR="00DE2605" w:rsidRPr="00DE2605" w:rsidRDefault="00DE2605" w:rsidP="00DE2605">
      <w:pPr>
        <w:spacing w:after="0" w:line="240" w:lineRule="auto"/>
        <w:ind w:firstLine="709"/>
        <w:jc w:val="both"/>
      </w:pPr>
      <w:r w:rsidRPr="00DE2605">
        <w:rPr>
          <w:lang w:val="en-US"/>
        </w:rPr>
        <w:t>89 90 91 92 93 95 94 96 97 98</w:t>
      </w:r>
    </w:p>
    <w:p w14:paraId="14E31100" w14:textId="77777777" w:rsidR="00E5723E" w:rsidRPr="00DE2605" w:rsidRDefault="00E5723E" w:rsidP="00A3651D">
      <w:pPr>
        <w:spacing w:after="0" w:line="240" w:lineRule="auto"/>
        <w:ind w:firstLine="709"/>
        <w:jc w:val="both"/>
        <w:rPr>
          <w:lang w:val="en-US"/>
        </w:rPr>
      </w:pPr>
    </w:p>
    <w:p w14:paraId="36A7446B" w14:textId="77777777" w:rsidR="00A3651D" w:rsidRPr="00DE2605" w:rsidRDefault="00A3651D" w:rsidP="00A3651D">
      <w:pPr>
        <w:spacing w:after="0" w:line="240" w:lineRule="auto"/>
        <w:ind w:firstLine="709"/>
        <w:jc w:val="both"/>
        <w:rPr>
          <w:lang w:val="en-US"/>
        </w:rPr>
      </w:pPr>
    </w:p>
    <w:p w14:paraId="2170B5DB" w14:textId="28F9CE1E" w:rsidR="00030797" w:rsidRDefault="007E2395" w:rsidP="00030797">
      <w:pPr>
        <w:pStyle w:val="2"/>
        <w:jc w:val="both"/>
      </w:pPr>
      <w:bookmarkStart w:id="34" w:name="_Toc191392414"/>
      <w:bookmarkStart w:id="35" w:name="_Toc191392467"/>
      <w:bookmarkStart w:id="36" w:name="_Toc221608843"/>
      <w:bookmarkStart w:id="37" w:name="_Toc231379568"/>
      <w:r>
        <w:t>3</w:t>
      </w:r>
      <w:r w:rsidR="00030797">
        <w:t xml:space="preserve">.3 </w:t>
      </w:r>
      <w:bookmarkEnd w:id="34"/>
      <w:bookmarkEnd w:id="35"/>
      <w:bookmarkEnd w:id="36"/>
      <w:r>
        <w:t>Порядок проверки работоспособности</w:t>
      </w:r>
      <w:bookmarkEnd w:id="37"/>
    </w:p>
    <w:p w14:paraId="15705192" w14:textId="524F3BFF" w:rsidR="00030797" w:rsidRPr="00FA09B2" w:rsidRDefault="00030797" w:rsidP="00457D8A">
      <w:pPr>
        <w:spacing w:after="0" w:line="240" w:lineRule="auto"/>
      </w:pPr>
    </w:p>
    <w:p w14:paraId="11F8DA28" w14:textId="777C795D" w:rsidR="00D50CC4" w:rsidRDefault="00D50CC4" w:rsidP="00A46AAC">
      <w:pPr>
        <w:spacing w:after="0" w:line="240" w:lineRule="auto"/>
      </w:pPr>
    </w:p>
    <w:p w14:paraId="060057E4" w14:textId="590BC7BA" w:rsidR="007E2395" w:rsidRDefault="007E2395">
      <w:pPr>
        <w:pStyle w:val="ac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Запустить программу</w:t>
      </w:r>
    </w:p>
    <w:p w14:paraId="56387E40" w14:textId="13753FBC" w:rsidR="007E2395" w:rsidRDefault="007E2395">
      <w:pPr>
        <w:pStyle w:val="ac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Проверить правильность отображения интерфейса</w:t>
      </w:r>
    </w:p>
    <w:p w14:paraId="589C4145" w14:textId="563E2731" w:rsidR="007E2395" w:rsidRDefault="007E2395" w:rsidP="007E2395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 xml:space="preserve">Главное окно приложения при запуске программы показано на рисунке </w:t>
      </w:r>
      <w:r w:rsidR="00DE2605">
        <w:t>7</w:t>
      </w:r>
      <w:r>
        <w:t>.</w:t>
      </w:r>
    </w:p>
    <w:p w14:paraId="195DEE8C" w14:textId="29727452" w:rsidR="009960C5" w:rsidRDefault="009960C5" w:rsidP="009367ED">
      <w:pPr>
        <w:spacing w:after="0" w:line="240" w:lineRule="auto"/>
        <w:jc w:val="center"/>
      </w:pPr>
    </w:p>
    <w:p w14:paraId="4BE7A5AE" w14:textId="05C28CC4" w:rsidR="009960C5" w:rsidRDefault="00DE2605" w:rsidP="00DE2605">
      <w:pPr>
        <w:spacing w:after="200" w:line="240" w:lineRule="auto"/>
        <w:jc w:val="center"/>
      </w:pPr>
      <w:r w:rsidRPr="00B13B01">
        <w:lastRenderedPageBreak/>
        <w:drawing>
          <wp:inline distT="0" distB="0" distL="0" distR="0" wp14:anchorId="139EF02E" wp14:editId="2390FD9B">
            <wp:extent cx="5033010" cy="2292826"/>
            <wp:effectExtent l="0" t="0" r="0" b="0"/>
            <wp:docPr id="2141822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11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7612" cy="230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A6DB" w14:textId="210EE9FD" w:rsidR="009960C5" w:rsidRDefault="009960C5" w:rsidP="007324D2">
      <w:pPr>
        <w:spacing w:after="0" w:line="240" w:lineRule="auto"/>
        <w:ind w:firstLine="709"/>
        <w:jc w:val="both"/>
      </w:pPr>
      <w:r>
        <w:t xml:space="preserve">Рисунок </w:t>
      </w:r>
      <w:r w:rsidR="001B5350">
        <w:t>7</w:t>
      </w:r>
      <w:r>
        <w:t xml:space="preserve"> </w:t>
      </w:r>
      <w:r w:rsidR="00685250">
        <w:t>–</w:t>
      </w:r>
      <w:r>
        <w:t xml:space="preserve"> </w:t>
      </w:r>
      <w:r w:rsidR="00685250">
        <w:t>Главное окно приложения при запуске программы</w:t>
      </w:r>
    </w:p>
    <w:p w14:paraId="14C52E70" w14:textId="77777777" w:rsidR="009960C5" w:rsidRDefault="009960C5" w:rsidP="007324D2">
      <w:pPr>
        <w:spacing w:after="0" w:line="240" w:lineRule="auto"/>
        <w:ind w:firstLine="709"/>
        <w:jc w:val="both"/>
      </w:pPr>
    </w:p>
    <w:p w14:paraId="1FC965C5" w14:textId="07516B27" w:rsidR="00DE2605" w:rsidRDefault="001B5350">
      <w:pPr>
        <w:pStyle w:val="ac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Проверить работу выбора метода прогнозирования. Один из выбранных методов прогнозирования представлен на рисунке 8.</w:t>
      </w:r>
    </w:p>
    <w:p w14:paraId="407A76E7" w14:textId="77777777" w:rsidR="009960C5" w:rsidRDefault="009960C5" w:rsidP="009960C5">
      <w:pPr>
        <w:spacing w:after="0" w:line="240" w:lineRule="auto"/>
        <w:ind w:firstLine="709"/>
      </w:pPr>
    </w:p>
    <w:p w14:paraId="6B111B8B" w14:textId="2BE49FCF" w:rsidR="009960C5" w:rsidRDefault="001B5350" w:rsidP="009367ED">
      <w:pPr>
        <w:spacing w:after="0" w:line="240" w:lineRule="auto"/>
        <w:jc w:val="center"/>
      </w:pPr>
      <w:r w:rsidRPr="001B5350">
        <w:drawing>
          <wp:inline distT="0" distB="0" distL="0" distR="0" wp14:anchorId="7CD3A4F5" wp14:editId="43234F50">
            <wp:extent cx="5571483" cy="3848100"/>
            <wp:effectExtent l="0" t="0" r="0" b="0"/>
            <wp:docPr id="1862497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979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498" cy="385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2EAC" w14:textId="77777777" w:rsidR="009960C5" w:rsidRDefault="009960C5" w:rsidP="009960C5">
      <w:pPr>
        <w:spacing w:after="0" w:line="240" w:lineRule="auto"/>
        <w:ind w:firstLine="709"/>
      </w:pPr>
    </w:p>
    <w:p w14:paraId="65199606" w14:textId="059393E6" w:rsidR="00685250" w:rsidRDefault="00685250" w:rsidP="007324D2">
      <w:pPr>
        <w:spacing w:after="0" w:line="240" w:lineRule="auto"/>
        <w:ind w:firstLine="709"/>
        <w:jc w:val="both"/>
      </w:pPr>
      <w:r>
        <w:t xml:space="preserve">Рисунок </w:t>
      </w:r>
      <w:r w:rsidR="001B5350">
        <w:t>8</w:t>
      </w:r>
      <w:r>
        <w:t xml:space="preserve"> – </w:t>
      </w:r>
      <w:r w:rsidR="001B5350">
        <w:t>Выбранный метод прогнозирования</w:t>
      </w:r>
    </w:p>
    <w:p w14:paraId="6A728964" w14:textId="77777777" w:rsidR="00685250" w:rsidRDefault="00685250" w:rsidP="007324D2">
      <w:pPr>
        <w:spacing w:after="0" w:line="240" w:lineRule="auto"/>
        <w:ind w:firstLine="709"/>
        <w:jc w:val="both"/>
      </w:pPr>
    </w:p>
    <w:p w14:paraId="739CD6F3" w14:textId="5A146D36" w:rsidR="001B5350" w:rsidRDefault="001B5350">
      <w:pPr>
        <w:pStyle w:val="ac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 xml:space="preserve">Выбрать валюту из выпадающего списка, ввести параметры расчета. </w:t>
      </w:r>
    </w:p>
    <w:p w14:paraId="6315A386" w14:textId="397BF82E" w:rsidR="001B5350" w:rsidRPr="001B5350" w:rsidRDefault="001B5350">
      <w:pPr>
        <w:pStyle w:val="ac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lang w:val="en-US"/>
        </w:rPr>
      </w:pPr>
      <w:r>
        <w:t>Нажмите</w:t>
      </w:r>
      <w:r w:rsidRPr="001B5350">
        <w:rPr>
          <w:lang w:val="en-US"/>
        </w:rPr>
        <w:t xml:space="preserve"> </w:t>
      </w:r>
      <w:r>
        <w:t>кнопку</w:t>
      </w:r>
      <w:r w:rsidRPr="001B5350">
        <w:rPr>
          <w:lang w:val="en-US"/>
        </w:rPr>
        <w:t xml:space="preserve"> «</w:t>
      </w:r>
      <w:r>
        <w:t>Расчёт</w:t>
      </w:r>
      <w:r w:rsidRPr="001B5350">
        <w:rPr>
          <w:lang w:val="en-US"/>
        </w:rPr>
        <w:t>».</w:t>
      </w:r>
    </w:p>
    <w:p w14:paraId="1E4BFFFC" w14:textId="3350B2F8" w:rsidR="001B5350" w:rsidRPr="001B5350" w:rsidRDefault="001B5350">
      <w:pPr>
        <w:pStyle w:val="ac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1B5350">
        <w:t>После выполнения расчета убедитесь, что:</w:t>
      </w:r>
    </w:p>
    <w:p w14:paraId="64A8379E" w14:textId="5C10DC3F" w:rsidR="001B5350" w:rsidRPr="001B5350" w:rsidRDefault="001B5350">
      <w:pPr>
        <w:pStyle w:val="ac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1B5350">
        <w:t>отображается временной ряд значений курса валют;</w:t>
      </w:r>
    </w:p>
    <w:p w14:paraId="246A96C5" w14:textId="0DDE4351" w:rsidR="001B5350" w:rsidRPr="001B5350" w:rsidRDefault="001B5350">
      <w:pPr>
        <w:pStyle w:val="ac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1B5350">
        <w:t>построен график курса валют;</w:t>
      </w:r>
    </w:p>
    <w:p w14:paraId="2826CC66" w14:textId="5891288A" w:rsidR="001B5350" w:rsidRPr="001B5350" w:rsidRDefault="001B5350">
      <w:pPr>
        <w:pStyle w:val="ac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1B5350">
        <w:lastRenderedPageBreak/>
        <w:t>построена сглаженная линия выбранного метода;</w:t>
      </w:r>
    </w:p>
    <w:p w14:paraId="737C2DCF" w14:textId="1CB0548C" w:rsidR="001B5350" w:rsidRPr="00516EAE" w:rsidRDefault="001B5350">
      <w:pPr>
        <w:pStyle w:val="ac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516EAE">
        <w:t>данные отображаются без ошибок.</w:t>
      </w:r>
    </w:p>
    <w:p w14:paraId="0B48A9BF" w14:textId="3E6BFC37" w:rsidR="001B5350" w:rsidRDefault="001B5350" w:rsidP="00516EAE">
      <w:pPr>
        <w:spacing w:after="0" w:line="240" w:lineRule="auto"/>
        <w:ind w:firstLine="709"/>
      </w:pPr>
      <w:r>
        <w:t>Результат программы представлен на рисунке 9.</w:t>
      </w:r>
    </w:p>
    <w:p w14:paraId="31A49CAD" w14:textId="77777777" w:rsidR="001B5350" w:rsidRPr="001B5350" w:rsidRDefault="001B5350" w:rsidP="009960C5">
      <w:pPr>
        <w:spacing w:after="0" w:line="240" w:lineRule="auto"/>
        <w:ind w:firstLine="709"/>
      </w:pPr>
    </w:p>
    <w:p w14:paraId="21D05111" w14:textId="615E3643" w:rsidR="009960C5" w:rsidRDefault="001B5350" w:rsidP="009367ED">
      <w:pPr>
        <w:spacing w:after="0" w:line="240" w:lineRule="auto"/>
        <w:jc w:val="center"/>
      </w:pPr>
      <w:r w:rsidRPr="001B5350">
        <w:drawing>
          <wp:inline distT="0" distB="0" distL="0" distR="0" wp14:anchorId="7654A1B8" wp14:editId="16196834">
            <wp:extent cx="5651500" cy="3889444"/>
            <wp:effectExtent l="0" t="0" r="6350" b="0"/>
            <wp:docPr id="1725960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607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6" cy="389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2196" w14:textId="77777777" w:rsidR="009960C5" w:rsidRDefault="009960C5" w:rsidP="009960C5">
      <w:pPr>
        <w:spacing w:after="0" w:line="240" w:lineRule="auto"/>
        <w:ind w:firstLine="709"/>
      </w:pPr>
    </w:p>
    <w:p w14:paraId="425942AD" w14:textId="511AA63F" w:rsidR="00E66A06" w:rsidRDefault="00E66A06" w:rsidP="007324D2">
      <w:pPr>
        <w:spacing w:after="0" w:line="240" w:lineRule="auto"/>
        <w:ind w:firstLine="709"/>
        <w:jc w:val="both"/>
      </w:pPr>
      <w:r>
        <w:t xml:space="preserve">Рисунок </w:t>
      </w:r>
      <w:r w:rsidR="00516EAE">
        <w:t>9</w:t>
      </w:r>
      <w:r>
        <w:t xml:space="preserve"> </w:t>
      </w:r>
      <w:r w:rsidR="00AD3826">
        <w:t>–</w:t>
      </w:r>
      <w:r>
        <w:t xml:space="preserve"> </w:t>
      </w:r>
      <w:r w:rsidR="00AD3826">
        <w:t>Р</w:t>
      </w:r>
      <w:r w:rsidR="00516EAE">
        <w:t>езультат работы программы</w:t>
      </w:r>
    </w:p>
    <w:p w14:paraId="50E0B6F7" w14:textId="06689CED" w:rsidR="00463E97" w:rsidRPr="00FA09B2" w:rsidRDefault="00463E97" w:rsidP="00516EAE">
      <w:pPr>
        <w:spacing w:after="0" w:line="240" w:lineRule="auto"/>
      </w:pPr>
    </w:p>
    <w:p w14:paraId="07E982BE" w14:textId="77777777" w:rsidR="00463E97" w:rsidRDefault="00463E97" w:rsidP="00D37B6A">
      <w:pPr>
        <w:spacing w:after="0" w:line="240" w:lineRule="auto"/>
        <w:ind w:firstLine="709"/>
        <w:jc w:val="both"/>
      </w:pPr>
    </w:p>
    <w:p w14:paraId="6982BDA5" w14:textId="285E109A" w:rsidR="00D37B6A" w:rsidRDefault="00D37B6A" w:rsidP="00D37B6A">
      <w:pPr>
        <w:pStyle w:val="1"/>
        <w:spacing w:after="0"/>
        <w:jc w:val="both"/>
        <w:rPr>
          <w:szCs w:val="32"/>
        </w:rPr>
      </w:pPr>
      <w:bookmarkStart w:id="38" w:name="_Toc231379569"/>
      <w:r>
        <w:t>4</w:t>
      </w:r>
      <w:r w:rsidRPr="00FE682D">
        <w:t xml:space="preserve"> </w:t>
      </w:r>
      <w:r>
        <w:t>Описание операций</w:t>
      </w:r>
      <w:bookmarkEnd w:id="38"/>
    </w:p>
    <w:p w14:paraId="0570AA23" w14:textId="77777777" w:rsidR="00D37B6A" w:rsidRDefault="00D37B6A" w:rsidP="00D37B6A">
      <w:pPr>
        <w:spacing w:after="0" w:line="240" w:lineRule="auto"/>
        <w:ind w:firstLine="709"/>
        <w:jc w:val="both"/>
      </w:pPr>
    </w:p>
    <w:p w14:paraId="71ADF156" w14:textId="77777777" w:rsidR="00D37B6A" w:rsidRDefault="00D37B6A" w:rsidP="00D37B6A">
      <w:pPr>
        <w:spacing w:after="0" w:line="240" w:lineRule="auto"/>
        <w:ind w:firstLine="709"/>
        <w:jc w:val="both"/>
      </w:pPr>
    </w:p>
    <w:p w14:paraId="3FA037C0" w14:textId="1100A006" w:rsidR="00516EAE" w:rsidRDefault="00516EAE">
      <w:pPr>
        <w:pStyle w:val="ac"/>
        <w:numPr>
          <w:ilvl w:val="0"/>
          <w:numId w:val="19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Описание выполняемых функций программы</w:t>
      </w:r>
    </w:p>
    <w:p w14:paraId="00879520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Программа выполняет следующие функции:</w:t>
      </w:r>
    </w:p>
    <w:p w14:paraId="6C708DF7" w14:textId="7AE38C95" w:rsidR="00516EAE" w:rsidRDefault="00516EAE">
      <w:pPr>
        <w:pStyle w:val="ac"/>
        <w:numPr>
          <w:ilvl w:val="1"/>
          <w:numId w:val="20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анализ временных рядов курса валют;</w:t>
      </w:r>
    </w:p>
    <w:p w14:paraId="3503366B" w14:textId="06951C67" w:rsidR="00516EAE" w:rsidRDefault="00516EAE">
      <w:pPr>
        <w:pStyle w:val="ac"/>
        <w:numPr>
          <w:ilvl w:val="1"/>
          <w:numId w:val="20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отображение временного ряда значений;</w:t>
      </w:r>
    </w:p>
    <w:p w14:paraId="574B6549" w14:textId="216F6107" w:rsidR="00516EAE" w:rsidRDefault="00516EAE">
      <w:pPr>
        <w:pStyle w:val="ac"/>
        <w:numPr>
          <w:ilvl w:val="1"/>
          <w:numId w:val="20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построение графиков изменения курса валют;</w:t>
      </w:r>
    </w:p>
    <w:p w14:paraId="02798720" w14:textId="48EA1991" w:rsidR="00516EAE" w:rsidRDefault="00516EAE">
      <w:pPr>
        <w:pStyle w:val="ac"/>
        <w:numPr>
          <w:ilvl w:val="1"/>
          <w:numId w:val="20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расчет простой скользящей средней;</w:t>
      </w:r>
    </w:p>
    <w:p w14:paraId="0B4195CB" w14:textId="57E3A937" w:rsidR="00516EAE" w:rsidRDefault="00516EAE">
      <w:pPr>
        <w:pStyle w:val="ac"/>
        <w:numPr>
          <w:ilvl w:val="1"/>
          <w:numId w:val="20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расчет взвешенной скользящей средней;</w:t>
      </w:r>
    </w:p>
    <w:p w14:paraId="6E1C44F1" w14:textId="53DF7F24" w:rsidR="00516EAE" w:rsidRDefault="00516EAE">
      <w:pPr>
        <w:pStyle w:val="ac"/>
        <w:numPr>
          <w:ilvl w:val="1"/>
          <w:numId w:val="20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расчет экспоненциального сглаживания;</w:t>
      </w:r>
    </w:p>
    <w:p w14:paraId="4D8DCB39" w14:textId="401D71F4" w:rsidR="00516EAE" w:rsidRDefault="00516EAE">
      <w:pPr>
        <w:pStyle w:val="ac"/>
        <w:numPr>
          <w:ilvl w:val="1"/>
          <w:numId w:val="20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расчет экспоненциального сглаживания с трендовым регулированием;</w:t>
      </w:r>
    </w:p>
    <w:p w14:paraId="53BA3A2C" w14:textId="44A96A5E" w:rsidR="00516EAE" w:rsidRDefault="00516EAE">
      <w:pPr>
        <w:pStyle w:val="ac"/>
        <w:numPr>
          <w:ilvl w:val="1"/>
          <w:numId w:val="20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визуальное сравнение исходных и сглаженных данных;</w:t>
      </w:r>
    </w:p>
    <w:p w14:paraId="2A569C7A" w14:textId="326271FD" w:rsidR="00516EAE" w:rsidRDefault="00516EAE">
      <w:pPr>
        <w:pStyle w:val="ac"/>
        <w:numPr>
          <w:ilvl w:val="1"/>
          <w:numId w:val="20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отображение результатов расчета на графике.</w:t>
      </w:r>
    </w:p>
    <w:p w14:paraId="57BDBCC6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Программа решает следующие задачи:</w:t>
      </w:r>
    </w:p>
    <w:p w14:paraId="24FFEA92" w14:textId="3091B67A" w:rsidR="00516EAE" w:rsidRDefault="00516EAE">
      <w:pPr>
        <w:pStyle w:val="ac"/>
        <w:numPr>
          <w:ilvl w:val="1"/>
          <w:numId w:val="21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анализ динамики изменения курса валют;</w:t>
      </w:r>
    </w:p>
    <w:p w14:paraId="08D6B96F" w14:textId="611220FD" w:rsidR="00516EAE" w:rsidRDefault="00516EAE">
      <w:pPr>
        <w:pStyle w:val="ac"/>
        <w:numPr>
          <w:ilvl w:val="1"/>
          <w:numId w:val="21"/>
        </w:numPr>
        <w:tabs>
          <w:tab w:val="left" w:pos="993"/>
        </w:tabs>
        <w:spacing w:after="0" w:line="240" w:lineRule="auto"/>
        <w:ind w:left="0" w:firstLine="709"/>
        <w:jc w:val="both"/>
      </w:pPr>
      <w:r>
        <w:lastRenderedPageBreak/>
        <w:t>сглаживание временных рядов;</w:t>
      </w:r>
    </w:p>
    <w:p w14:paraId="30949B5C" w14:textId="0F886C5F" w:rsidR="00516EAE" w:rsidRDefault="00516EAE">
      <w:pPr>
        <w:pStyle w:val="ac"/>
        <w:numPr>
          <w:ilvl w:val="1"/>
          <w:numId w:val="21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выявление трендов изменения курса;</w:t>
      </w:r>
    </w:p>
    <w:p w14:paraId="5018EF90" w14:textId="7FB21F8C" w:rsidR="00516EAE" w:rsidRDefault="00516EAE">
      <w:pPr>
        <w:pStyle w:val="ac"/>
        <w:numPr>
          <w:ilvl w:val="1"/>
          <w:numId w:val="21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прогнозирование дальнейшего изменения значений временного ряда.</w:t>
      </w:r>
    </w:p>
    <w:p w14:paraId="67AB4AAA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315C566B" w14:textId="19683955" w:rsidR="00516EAE" w:rsidRDefault="00516EAE">
      <w:pPr>
        <w:pStyle w:val="ac"/>
        <w:numPr>
          <w:ilvl w:val="0"/>
          <w:numId w:val="19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Описание операций обработки данных</w:t>
      </w:r>
    </w:p>
    <w:p w14:paraId="3E6C079C" w14:textId="68A26896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Выбор метода анализа:</w:t>
      </w:r>
    </w:p>
    <w:p w14:paraId="516CC31D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Наименование операции: Выбор метода анализа временного ряда.</w:t>
      </w:r>
    </w:p>
    <w:p w14:paraId="54860866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Условия выполнения:</w:t>
      </w:r>
    </w:p>
    <w:p w14:paraId="34FD1B3B" w14:textId="40808AF1" w:rsidR="00516EAE" w:rsidRDefault="00516EAE">
      <w:pPr>
        <w:pStyle w:val="ac"/>
        <w:numPr>
          <w:ilvl w:val="1"/>
          <w:numId w:val="22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программа должна быть запущена;</w:t>
      </w:r>
    </w:p>
    <w:p w14:paraId="6D0A68AB" w14:textId="1E5F1040" w:rsidR="00516EAE" w:rsidRDefault="00516EAE">
      <w:pPr>
        <w:pStyle w:val="ac"/>
        <w:numPr>
          <w:ilvl w:val="1"/>
          <w:numId w:val="22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главное окно программы должно быть открыто.</w:t>
      </w:r>
    </w:p>
    <w:p w14:paraId="435E57D7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Подготовительные действия: пользователь запускает программу.</w:t>
      </w:r>
    </w:p>
    <w:p w14:paraId="155CA65B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Основные действия:</w:t>
      </w:r>
    </w:p>
    <w:p w14:paraId="1E669CF8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Выбрать необходимый метод анализа:</w:t>
      </w:r>
    </w:p>
    <w:p w14:paraId="61A09A80" w14:textId="629E97A0" w:rsidR="00516EAE" w:rsidRDefault="00516EAE">
      <w:pPr>
        <w:pStyle w:val="ac"/>
        <w:numPr>
          <w:ilvl w:val="1"/>
          <w:numId w:val="23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скользящая средняя;</w:t>
      </w:r>
    </w:p>
    <w:p w14:paraId="69541A7B" w14:textId="792BBD1F" w:rsidR="00516EAE" w:rsidRDefault="00516EAE">
      <w:pPr>
        <w:pStyle w:val="ac"/>
        <w:numPr>
          <w:ilvl w:val="1"/>
          <w:numId w:val="23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взвешенная скользящая средняя;</w:t>
      </w:r>
    </w:p>
    <w:p w14:paraId="5A88D5CC" w14:textId="1E0352F6" w:rsidR="00516EAE" w:rsidRDefault="00516EAE">
      <w:pPr>
        <w:pStyle w:val="ac"/>
        <w:numPr>
          <w:ilvl w:val="1"/>
          <w:numId w:val="23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экспоненциальное сглаживание;</w:t>
      </w:r>
    </w:p>
    <w:p w14:paraId="4E7EC947" w14:textId="00927539" w:rsidR="00516EAE" w:rsidRDefault="00516EAE">
      <w:pPr>
        <w:pStyle w:val="ac"/>
        <w:numPr>
          <w:ilvl w:val="1"/>
          <w:numId w:val="23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экспоненциальное сглаживание с трендовым регулированием.</w:t>
      </w:r>
    </w:p>
    <w:p w14:paraId="70FC7E49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Заключительные действия - открывается окно выбранного метода.</w:t>
      </w:r>
    </w:p>
    <w:p w14:paraId="21859A07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Используемые ресурсы:</w:t>
      </w:r>
    </w:p>
    <w:p w14:paraId="1D72BA6A" w14:textId="0682B063" w:rsidR="00516EAE" w:rsidRDefault="00516EAE">
      <w:pPr>
        <w:pStyle w:val="ac"/>
        <w:numPr>
          <w:ilvl w:val="1"/>
          <w:numId w:val="24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оперативная память;</w:t>
      </w:r>
    </w:p>
    <w:p w14:paraId="55662D01" w14:textId="5EB56CA0" w:rsidR="00516EAE" w:rsidRDefault="00516EAE">
      <w:pPr>
        <w:pStyle w:val="ac"/>
        <w:numPr>
          <w:ilvl w:val="1"/>
          <w:numId w:val="24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процессор;</w:t>
      </w:r>
    </w:p>
    <w:p w14:paraId="4BD9578E" w14:textId="71152BD6" w:rsidR="00516EAE" w:rsidRDefault="00516EAE">
      <w:pPr>
        <w:pStyle w:val="ac"/>
        <w:numPr>
          <w:ilvl w:val="1"/>
          <w:numId w:val="24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 xml:space="preserve">компоненты Windows </w:t>
      </w:r>
      <w:proofErr w:type="spellStart"/>
      <w:r>
        <w:t>Forms</w:t>
      </w:r>
      <w:proofErr w:type="spellEnd"/>
      <w:r>
        <w:t>.</w:t>
      </w:r>
    </w:p>
    <w:p w14:paraId="6C00B468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7215E11B" w14:textId="680C233D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Выбор валюты</w:t>
      </w:r>
      <w:r>
        <w:t>:</w:t>
      </w:r>
    </w:p>
    <w:p w14:paraId="4C69B53B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Наименование операции - Выбор валюты для анализа.</w:t>
      </w:r>
    </w:p>
    <w:p w14:paraId="0E5A6BFB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Условия выполнения - открыто окно выбранного метода.</w:t>
      </w:r>
    </w:p>
    <w:p w14:paraId="3DED43F7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Подготовительные действия - пользователь открывает выпадающий список валют.</w:t>
      </w:r>
    </w:p>
    <w:p w14:paraId="52553505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Основные действия:</w:t>
      </w:r>
    </w:p>
    <w:p w14:paraId="29DFD5F0" w14:textId="7EF18DEC" w:rsidR="00516EAE" w:rsidRDefault="00516EAE" w:rsidP="00516EAE">
      <w:pPr>
        <w:pStyle w:val="ac"/>
        <w:tabs>
          <w:tab w:val="left" w:pos="993"/>
        </w:tabs>
        <w:spacing w:after="0" w:line="240" w:lineRule="auto"/>
        <w:ind w:left="709"/>
        <w:jc w:val="both"/>
      </w:pPr>
      <w:r>
        <w:t>Выбрать валюту:</w:t>
      </w:r>
    </w:p>
    <w:p w14:paraId="0B1F18DB" w14:textId="44A430D3" w:rsidR="00516EAE" w:rsidRDefault="00516EAE">
      <w:pPr>
        <w:pStyle w:val="ac"/>
        <w:numPr>
          <w:ilvl w:val="1"/>
          <w:numId w:val="25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USD;</w:t>
      </w:r>
    </w:p>
    <w:p w14:paraId="430933AB" w14:textId="69F1D635" w:rsidR="00516EAE" w:rsidRDefault="00516EAE">
      <w:pPr>
        <w:pStyle w:val="ac"/>
        <w:numPr>
          <w:ilvl w:val="1"/>
          <w:numId w:val="25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EUR;</w:t>
      </w:r>
    </w:p>
    <w:p w14:paraId="5310041B" w14:textId="7DB39AFF" w:rsidR="00516EAE" w:rsidRDefault="00516EAE">
      <w:pPr>
        <w:pStyle w:val="ac"/>
        <w:numPr>
          <w:ilvl w:val="1"/>
          <w:numId w:val="25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RUB.</w:t>
      </w:r>
    </w:p>
    <w:p w14:paraId="287A699C" w14:textId="45A09ADC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 xml:space="preserve">Заключительные действия </w:t>
      </w:r>
      <w:r>
        <w:t xml:space="preserve">– </w:t>
      </w:r>
      <w:r>
        <w:t>программа загружает соответствующий временной ряд.</w:t>
      </w:r>
    </w:p>
    <w:p w14:paraId="7B324B6D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Используемые ресурсы:</w:t>
      </w:r>
    </w:p>
    <w:p w14:paraId="538498EC" w14:textId="0655A4FC" w:rsidR="00516EAE" w:rsidRDefault="00516EAE">
      <w:pPr>
        <w:pStyle w:val="ac"/>
        <w:numPr>
          <w:ilvl w:val="1"/>
          <w:numId w:val="26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данные временных рядов;</w:t>
      </w:r>
    </w:p>
    <w:p w14:paraId="20EB672F" w14:textId="1EA70927" w:rsidR="00516EAE" w:rsidRDefault="00516EAE">
      <w:pPr>
        <w:pStyle w:val="ac"/>
        <w:numPr>
          <w:ilvl w:val="1"/>
          <w:numId w:val="26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оперативная память.</w:t>
      </w:r>
    </w:p>
    <w:p w14:paraId="01E23A90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5EED5A89" w14:textId="500877DD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Ввод параметров расчета</w:t>
      </w:r>
    </w:p>
    <w:p w14:paraId="52B72AC3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Наименование операции: Ввод параметров сглаживания.</w:t>
      </w:r>
    </w:p>
    <w:p w14:paraId="57F06862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Условия выполнения: выбран метод анализа.</w:t>
      </w:r>
    </w:p>
    <w:p w14:paraId="3CE166DF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Подготовительные действия: Пользователь переходит к полям ввода.</w:t>
      </w:r>
    </w:p>
    <w:p w14:paraId="2E3448BD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lastRenderedPageBreak/>
        <w:t>Основные действия:</w:t>
      </w:r>
    </w:p>
    <w:p w14:paraId="26D73854" w14:textId="1D379BDD" w:rsidR="00516EAE" w:rsidRDefault="00516EAE">
      <w:pPr>
        <w:pStyle w:val="ac"/>
        <w:numPr>
          <w:ilvl w:val="1"/>
          <w:numId w:val="27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Ввести период сглаживания;</w:t>
      </w:r>
    </w:p>
    <w:p w14:paraId="2998B4CD" w14:textId="796329C0" w:rsidR="00516EAE" w:rsidRDefault="00516EAE">
      <w:pPr>
        <w:pStyle w:val="ac"/>
        <w:numPr>
          <w:ilvl w:val="1"/>
          <w:numId w:val="27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 xml:space="preserve">Ввести коэффициент </w:t>
      </w:r>
      <w:proofErr w:type="spellStart"/>
      <w:r>
        <w:t>alpha</w:t>
      </w:r>
      <w:proofErr w:type="spellEnd"/>
      <w:r>
        <w:t>;</w:t>
      </w:r>
    </w:p>
    <w:p w14:paraId="625CDE7C" w14:textId="6C459AFD" w:rsidR="00516EAE" w:rsidRDefault="00516EAE">
      <w:pPr>
        <w:pStyle w:val="ac"/>
        <w:numPr>
          <w:ilvl w:val="1"/>
          <w:numId w:val="27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 xml:space="preserve">Ввести коэффициент </w:t>
      </w:r>
      <w:proofErr w:type="spellStart"/>
      <w:r>
        <w:t>beta</w:t>
      </w:r>
      <w:proofErr w:type="spellEnd"/>
      <w:r>
        <w:t>.</w:t>
      </w:r>
    </w:p>
    <w:p w14:paraId="1FD015DD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Заключительные действия: Программа сохраняет введенные параметры.</w:t>
      </w:r>
    </w:p>
    <w:p w14:paraId="0CE37875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Используемые ресурсы:</w:t>
      </w:r>
    </w:p>
    <w:p w14:paraId="0D90EAB0" w14:textId="438B1A0B" w:rsidR="00516EAE" w:rsidRDefault="00516EAE">
      <w:pPr>
        <w:pStyle w:val="ac"/>
        <w:numPr>
          <w:ilvl w:val="1"/>
          <w:numId w:val="28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текстовые поля формы;</w:t>
      </w:r>
    </w:p>
    <w:p w14:paraId="0B880EAC" w14:textId="4A72EB77" w:rsidR="00516EAE" w:rsidRDefault="00516EAE">
      <w:pPr>
        <w:pStyle w:val="ac"/>
        <w:numPr>
          <w:ilvl w:val="1"/>
          <w:numId w:val="28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оперативная память.</w:t>
      </w:r>
    </w:p>
    <w:p w14:paraId="7DA7A0D1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22D164F1" w14:textId="3F7AC47F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Выполнение расчета</w:t>
      </w:r>
    </w:p>
    <w:p w14:paraId="561A447F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Наименование операции: Расчет значений временного ряда.</w:t>
      </w:r>
    </w:p>
    <w:p w14:paraId="48C298E6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 xml:space="preserve">Условия выполнения: </w:t>
      </w:r>
    </w:p>
    <w:p w14:paraId="6C708472" w14:textId="67168406" w:rsidR="00516EAE" w:rsidRDefault="00516EAE">
      <w:pPr>
        <w:pStyle w:val="ac"/>
        <w:numPr>
          <w:ilvl w:val="1"/>
          <w:numId w:val="29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выбрана валюта;</w:t>
      </w:r>
    </w:p>
    <w:p w14:paraId="339601E6" w14:textId="65D3C480" w:rsidR="00516EAE" w:rsidRDefault="00516EAE">
      <w:pPr>
        <w:pStyle w:val="ac"/>
        <w:numPr>
          <w:ilvl w:val="1"/>
          <w:numId w:val="29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введены параметры расчета.</w:t>
      </w:r>
    </w:p>
    <w:p w14:paraId="1CD3B165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Подготовительные действия: Пользователь нажимает кнопку «Расчёт».</w:t>
      </w:r>
    </w:p>
    <w:p w14:paraId="00492532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Основные действия:</w:t>
      </w:r>
    </w:p>
    <w:p w14:paraId="112496CE" w14:textId="0EDA4E05" w:rsidR="00516EAE" w:rsidRDefault="00516EAE">
      <w:pPr>
        <w:pStyle w:val="ac"/>
        <w:numPr>
          <w:ilvl w:val="1"/>
          <w:numId w:val="30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Выполняется обработка временного ряда;</w:t>
      </w:r>
    </w:p>
    <w:p w14:paraId="43BA13AF" w14:textId="67EFC35F" w:rsidR="00516EAE" w:rsidRDefault="00516EAE">
      <w:pPr>
        <w:pStyle w:val="ac"/>
        <w:numPr>
          <w:ilvl w:val="1"/>
          <w:numId w:val="30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Производится расчет выбранного метода;</w:t>
      </w:r>
    </w:p>
    <w:p w14:paraId="54920748" w14:textId="74271523" w:rsidR="00516EAE" w:rsidRDefault="00516EAE">
      <w:pPr>
        <w:pStyle w:val="ac"/>
        <w:numPr>
          <w:ilvl w:val="1"/>
          <w:numId w:val="30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Рассчитываются сглаженные значения;</w:t>
      </w:r>
    </w:p>
    <w:p w14:paraId="012E37FE" w14:textId="1A62C2B3" w:rsidR="00516EAE" w:rsidRDefault="00516EAE">
      <w:pPr>
        <w:pStyle w:val="ac"/>
        <w:numPr>
          <w:ilvl w:val="1"/>
          <w:numId w:val="30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Формируется прогнозная линия.</w:t>
      </w:r>
    </w:p>
    <w:p w14:paraId="6526AECA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Заключительные действия: Результаты выводятся на график.</w:t>
      </w:r>
    </w:p>
    <w:p w14:paraId="180C58F9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Используемые ресурсы:</w:t>
      </w:r>
    </w:p>
    <w:p w14:paraId="2CBE0261" w14:textId="494274CD" w:rsidR="00516EAE" w:rsidRDefault="00516EAE">
      <w:pPr>
        <w:pStyle w:val="ac"/>
        <w:numPr>
          <w:ilvl w:val="1"/>
          <w:numId w:val="31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процессор;</w:t>
      </w:r>
    </w:p>
    <w:p w14:paraId="106E0661" w14:textId="1587AFDF" w:rsidR="00516EAE" w:rsidRDefault="00516EAE">
      <w:pPr>
        <w:pStyle w:val="ac"/>
        <w:numPr>
          <w:ilvl w:val="1"/>
          <w:numId w:val="31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оперативная память;</w:t>
      </w:r>
    </w:p>
    <w:p w14:paraId="67F7611F" w14:textId="1172B7DC" w:rsidR="00516EAE" w:rsidRDefault="00516EAE">
      <w:pPr>
        <w:pStyle w:val="ac"/>
        <w:numPr>
          <w:ilvl w:val="1"/>
          <w:numId w:val="31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математические формулы методов временных рядов.</w:t>
      </w:r>
    </w:p>
    <w:p w14:paraId="1855D0B5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2F347F8E" w14:textId="196C9A49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Отображение результатов</w:t>
      </w:r>
    </w:p>
    <w:p w14:paraId="0C0E2F39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Наименование операции: Вывод результатов анализа.</w:t>
      </w:r>
    </w:p>
    <w:p w14:paraId="17365FDF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Условия выполнения: расчет должен быть завершен.</w:t>
      </w:r>
    </w:p>
    <w:p w14:paraId="1C08B067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Подготовительные действия: Программа получает рассчитанные значения.</w:t>
      </w:r>
    </w:p>
    <w:p w14:paraId="14641059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Основные действия:</w:t>
      </w:r>
    </w:p>
    <w:p w14:paraId="5DD3F142" w14:textId="7D3ACB41" w:rsidR="00516EAE" w:rsidRDefault="00516EAE">
      <w:pPr>
        <w:pStyle w:val="ac"/>
        <w:numPr>
          <w:ilvl w:val="1"/>
          <w:numId w:val="32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Строится график курса валют;</w:t>
      </w:r>
    </w:p>
    <w:p w14:paraId="26DB6365" w14:textId="53946E6E" w:rsidR="00516EAE" w:rsidRDefault="00516EAE">
      <w:pPr>
        <w:pStyle w:val="ac"/>
        <w:numPr>
          <w:ilvl w:val="1"/>
          <w:numId w:val="32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Строится линия сглаживания;</w:t>
      </w:r>
    </w:p>
    <w:p w14:paraId="4980DB2E" w14:textId="005D4882" w:rsidR="00516EAE" w:rsidRDefault="00516EAE">
      <w:pPr>
        <w:pStyle w:val="ac"/>
        <w:numPr>
          <w:ilvl w:val="1"/>
          <w:numId w:val="32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Отображается временной ряд значений.</w:t>
      </w:r>
    </w:p>
    <w:p w14:paraId="6F65441B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Заключительные действия: Пользователь получает результаты анализа.</w:t>
      </w:r>
    </w:p>
    <w:p w14:paraId="1AF2BC31" w14:textId="77777777" w:rsidR="00516EAE" w:rsidRDefault="00516EAE" w:rsidP="00516EAE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 xml:space="preserve">Используемые ресурсы: </w:t>
      </w:r>
    </w:p>
    <w:p w14:paraId="6D2A6B5B" w14:textId="3C88B5EE" w:rsidR="00516EAE" w:rsidRDefault="00516EAE">
      <w:pPr>
        <w:pStyle w:val="ac"/>
        <w:numPr>
          <w:ilvl w:val="1"/>
          <w:numId w:val="33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 xml:space="preserve">компонент </w:t>
      </w:r>
      <w:proofErr w:type="spellStart"/>
      <w:r>
        <w:t>Chart</w:t>
      </w:r>
      <w:proofErr w:type="spellEnd"/>
      <w:r>
        <w:t>;</w:t>
      </w:r>
    </w:p>
    <w:p w14:paraId="0F656DCF" w14:textId="63B833B1" w:rsidR="00516EAE" w:rsidRDefault="00516EAE">
      <w:pPr>
        <w:pStyle w:val="ac"/>
        <w:numPr>
          <w:ilvl w:val="1"/>
          <w:numId w:val="33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 xml:space="preserve">графический интерфейс Windows </w:t>
      </w:r>
      <w:proofErr w:type="spellStart"/>
      <w:r>
        <w:t>Forms</w:t>
      </w:r>
      <w:proofErr w:type="spellEnd"/>
      <w:r>
        <w:t>;</w:t>
      </w:r>
    </w:p>
    <w:p w14:paraId="41325978" w14:textId="2CA3EB0A" w:rsidR="00516EAE" w:rsidRPr="00516EAE" w:rsidRDefault="00516EAE">
      <w:pPr>
        <w:pStyle w:val="ac"/>
        <w:numPr>
          <w:ilvl w:val="1"/>
          <w:numId w:val="33"/>
        </w:numPr>
        <w:tabs>
          <w:tab w:val="left" w:pos="993"/>
        </w:tabs>
        <w:spacing w:after="0" w:line="240" w:lineRule="auto"/>
        <w:ind w:left="0" w:firstLine="709"/>
        <w:jc w:val="both"/>
        <w:rPr>
          <w:lang w:val="en-US"/>
        </w:rPr>
      </w:pPr>
      <w:r>
        <w:t>оперативная</w:t>
      </w:r>
      <w:r w:rsidRPr="00516EAE">
        <w:rPr>
          <w:lang w:val="en-US"/>
        </w:rPr>
        <w:t xml:space="preserve"> </w:t>
      </w:r>
      <w:r>
        <w:t>память</w:t>
      </w:r>
      <w:r w:rsidRPr="00516EAE">
        <w:rPr>
          <w:lang w:val="en-US"/>
        </w:rPr>
        <w:t>.</w:t>
      </w:r>
    </w:p>
    <w:p w14:paraId="44807514" w14:textId="77777777" w:rsidR="00D37B6A" w:rsidRDefault="00D37B6A" w:rsidP="00D37B6A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0B4BE5B4" w14:textId="77777777" w:rsidR="00BA1D9A" w:rsidRDefault="00BA1D9A" w:rsidP="00D37B6A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20AFDDD4" w14:textId="77777777" w:rsidR="00BA1D9A" w:rsidRPr="00BA1D9A" w:rsidRDefault="00BA1D9A" w:rsidP="00D37B6A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35EC1C78" w14:textId="31EE8F71" w:rsidR="00D37B6A" w:rsidRDefault="00D37B6A" w:rsidP="00D37B6A">
      <w:pPr>
        <w:pStyle w:val="1"/>
        <w:spacing w:after="0"/>
        <w:jc w:val="both"/>
      </w:pPr>
      <w:bookmarkStart w:id="39" w:name="_Toc231379570"/>
      <w:r>
        <w:lastRenderedPageBreak/>
        <w:t>5</w:t>
      </w:r>
      <w:r w:rsidRPr="00FE682D">
        <w:t xml:space="preserve"> </w:t>
      </w:r>
      <w:r>
        <w:t>Аварийные ситуации</w:t>
      </w:r>
      <w:bookmarkEnd w:id="39"/>
    </w:p>
    <w:p w14:paraId="151F23F0" w14:textId="77777777" w:rsidR="00D37B6A" w:rsidRDefault="00D37B6A" w:rsidP="00D37B6A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4E363BBA" w14:textId="77777777" w:rsidR="00D37B6A" w:rsidRPr="00D37B6A" w:rsidRDefault="00D37B6A" w:rsidP="00D37B6A">
      <w:pPr>
        <w:spacing w:after="0" w:line="240" w:lineRule="auto"/>
        <w:ind w:firstLine="709"/>
        <w:jc w:val="both"/>
      </w:pPr>
    </w:p>
    <w:p w14:paraId="5CE1E585" w14:textId="77777777" w:rsidR="00BA1D9A" w:rsidRDefault="00BA1D9A" w:rsidP="00BA1D9A">
      <w:pPr>
        <w:spacing w:after="0" w:line="240" w:lineRule="auto"/>
        <w:ind w:firstLine="709"/>
        <w:jc w:val="both"/>
      </w:pPr>
      <w:r>
        <w:t>При возникновении ошибок ввода данных или нарушении условий выполнения программы необходимо выполнить следующие действия:</w:t>
      </w:r>
    </w:p>
    <w:p w14:paraId="612EFAE1" w14:textId="050D218B" w:rsidR="00BA1D9A" w:rsidRDefault="00BA1D9A">
      <w:pPr>
        <w:pStyle w:val="ac"/>
        <w:numPr>
          <w:ilvl w:val="1"/>
          <w:numId w:val="34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проверить корректность введенных параметров;</w:t>
      </w:r>
    </w:p>
    <w:p w14:paraId="625B623A" w14:textId="7324F9B4" w:rsidR="00BA1D9A" w:rsidRDefault="00BA1D9A">
      <w:pPr>
        <w:pStyle w:val="ac"/>
        <w:numPr>
          <w:ilvl w:val="1"/>
          <w:numId w:val="34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убедиться в правильности выбора валюты;</w:t>
      </w:r>
    </w:p>
    <w:p w14:paraId="66D438C3" w14:textId="188EE3AD" w:rsidR="00BA1D9A" w:rsidRDefault="00BA1D9A">
      <w:pPr>
        <w:pStyle w:val="ac"/>
        <w:numPr>
          <w:ilvl w:val="1"/>
          <w:numId w:val="34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проверить ввод периода сглаживания;</w:t>
      </w:r>
    </w:p>
    <w:p w14:paraId="76928E0B" w14:textId="17E160D8" w:rsidR="00BA1D9A" w:rsidRDefault="00BA1D9A">
      <w:pPr>
        <w:pStyle w:val="ac"/>
        <w:numPr>
          <w:ilvl w:val="1"/>
          <w:numId w:val="34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 xml:space="preserve">проверить правильность ввода коэффициентов </w:t>
      </w:r>
      <w:proofErr w:type="spellStart"/>
      <w:r>
        <w:t>alpha</w:t>
      </w:r>
      <w:proofErr w:type="spellEnd"/>
      <w:r>
        <w:t xml:space="preserve"> и </w:t>
      </w:r>
      <w:proofErr w:type="spellStart"/>
      <w:r>
        <w:t>beta</w:t>
      </w:r>
      <w:proofErr w:type="spellEnd"/>
      <w:r>
        <w:t>;</w:t>
      </w:r>
    </w:p>
    <w:p w14:paraId="6F6029D7" w14:textId="72F919ED" w:rsidR="00BA1D9A" w:rsidRDefault="00BA1D9A">
      <w:pPr>
        <w:pStyle w:val="ac"/>
        <w:numPr>
          <w:ilvl w:val="1"/>
          <w:numId w:val="34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повторно выполнить расчет.</w:t>
      </w:r>
    </w:p>
    <w:p w14:paraId="57320208" w14:textId="77777777" w:rsidR="00BA1D9A" w:rsidRDefault="00BA1D9A" w:rsidP="00BA1D9A">
      <w:pPr>
        <w:spacing w:after="0" w:line="240" w:lineRule="auto"/>
        <w:ind w:firstLine="709"/>
        <w:jc w:val="both"/>
      </w:pPr>
      <w:r>
        <w:t>При длительных отказах технических средств необходимо:</w:t>
      </w:r>
    </w:p>
    <w:p w14:paraId="3484E086" w14:textId="4067382B" w:rsidR="00BA1D9A" w:rsidRDefault="00BA1D9A">
      <w:pPr>
        <w:pStyle w:val="ac"/>
        <w:numPr>
          <w:ilvl w:val="1"/>
          <w:numId w:val="35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завершить работу программы;</w:t>
      </w:r>
    </w:p>
    <w:p w14:paraId="68A63291" w14:textId="34363754" w:rsidR="00BA1D9A" w:rsidRDefault="00BA1D9A">
      <w:pPr>
        <w:pStyle w:val="ac"/>
        <w:numPr>
          <w:ilvl w:val="1"/>
          <w:numId w:val="35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перезагрузить компьютер;</w:t>
      </w:r>
    </w:p>
    <w:p w14:paraId="4AEEE63A" w14:textId="49FA9500" w:rsidR="00BA1D9A" w:rsidRDefault="00BA1D9A">
      <w:pPr>
        <w:pStyle w:val="ac"/>
        <w:numPr>
          <w:ilvl w:val="1"/>
          <w:numId w:val="35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повторно запустить программу;</w:t>
      </w:r>
    </w:p>
    <w:p w14:paraId="5580AB06" w14:textId="5B44E960" w:rsidR="00D37B6A" w:rsidRDefault="00BA1D9A">
      <w:pPr>
        <w:pStyle w:val="ac"/>
        <w:numPr>
          <w:ilvl w:val="1"/>
          <w:numId w:val="35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проверить работоспособность операционной системы и среды .NET Framework.</w:t>
      </w:r>
    </w:p>
    <w:p w14:paraId="214DEEC6" w14:textId="77777777" w:rsidR="00BA1D9A" w:rsidRDefault="00BA1D9A" w:rsidP="00BA1D9A">
      <w:pPr>
        <w:spacing w:after="0" w:line="240" w:lineRule="auto"/>
        <w:ind w:firstLine="709"/>
        <w:jc w:val="both"/>
      </w:pPr>
      <w:r>
        <w:t>При повреждении файлов программы или возникновении ошибок данных необходимо:</w:t>
      </w:r>
    </w:p>
    <w:p w14:paraId="45CDD422" w14:textId="4F6D9034" w:rsidR="00BA1D9A" w:rsidRDefault="00BA1D9A">
      <w:pPr>
        <w:pStyle w:val="ac"/>
        <w:numPr>
          <w:ilvl w:val="1"/>
          <w:numId w:val="37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повторно запустить приложение;</w:t>
      </w:r>
    </w:p>
    <w:p w14:paraId="044FEAA8" w14:textId="0AD9EEA9" w:rsidR="00BA1D9A" w:rsidRDefault="00BA1D9A">
      <w:pPr>
        <w:pStyle w:val="ac"/>
        <w:numPr>
          <w:ilvl w:val="1"/>
          <w:numId w:val="37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восстановить исходные файлы проекта;</w:t>
      </w:r>
    </w:p>
    <w:p w14:paraId="08E9DB64" w14:textId="0739C5AD" w:rsidR="00BA1D9A" w:rsidRDefault="00BA1D9A">
      <w:pPr>
        <w:pStyle w:val="ac"/>
        <w:numPr>
          <w:ilvl w:val="1"/>
          <w:numId w:val="37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пересобрать проект в Visual Studio 2019;</w:t>
      </w:r>
    </w:p>
    <w:p w14:paraId="0E925330" w14:textId="6703EB00" w:rsidR="00BA1D9A" w:rsidRDefault="00BA1D9A">
      <w:pPr>
        <w:pStyle w:val="ac"/>
        <w:numPr>
          <w:ilvl w:val="1"/>
          <w:numId w:val="37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проверить корректность исходного кода;</w:t>
      </w:r>
    </w:p>
    <w:p w14:paraId="1E8E1355" w14:textId="36656A9F" w:rsidR="00BA1D9A" w:rsidRDefault="00BA1D9A">
      <w:pPr>
        <w:pStyle w:val="ac"/>
        <w:numPr>
          <w:ilvl w:val="1"/>
          <w:numId w:val="37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повторно выполнить компиляцию программы.</w:t>
      </w:r>
    </w:p>
    <w:p w14:paraId="4B8874E0" w14:textId="77777777" w:rsidR="00BA1D9A" w:rsidRDefault="00BA1D9A" w:rsidP="00BA1D9A">
      <w:pPr>
        <w:spacing w:after="0" w:line="240" w:lineRule="auto"/>
        <w:ind w:firstLine="709"/>
        <w:jc w:val="both"/>
      </w:pPr>
      <w:r>
        <w:t>При повреждении данных временных рядов необходимо:</w:t>
      </w:r>
    </w:p>
    <w:p w14:paraId="4CF89CC7" w14:textId="6C6807D5" w:rsidR="00BA1D9A" w:rsidRDefault="00BA1D9A">
      <w:pPr>
        <w:pStyle w:val="ac"/>
        <w:numPr>
          <w:ilvl w:val="1"/>
          <w:numId w:val="36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восстановить исходные значения курсов валют;</w:t>
      </w:r>
    </w:p>
    <w:p w14:paraId="78A34B3E" w14:textId="395B649F" w:rsidR="00BA1D9A" w:rsidRDefault="00BA1D9A">
      <w:pPr>
        <w:pStyle w:val="ac"/>
        <w:numPr>
          <w:ilvl w:val="1"/>
          <w:numId w:val="36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проверить правильность числовых данных;</w:t>
      </w:r>
    </w:p>
    <w:p w14:paraId="2B8A7845" w14:textId="3775BCC7" w:rsidR="00BA1D9A" w:rsidRDefault="00BA1D9A">
      <w:pPr>
        <w:pStyle w:val="ac"/>
        <w:numPr>
          <w:ilvl w:val="1"/>
          <w:numId w:val="36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удалить ошибочные значения и повторно ввести данные.</w:t>
      </w:r>
    </w:p>
    <w:p w14:paraId="4E9BFB0A" w14:textId="77777777" w:rsidR="00BA1D9A" w:rsidRPr="00BA1D9A" w:rsidRDefault="00BA1D9A" w:rsidP="00BA1D9A">
      <w:pPr>
        <w:pStyle w:val="ac"/>
        <w:tabs>
          <w:tab w:val="left" w:pos="993"/>
        </w:tabs>
        <w:spacing w:after="0" w:line="240" w:lineRule="auto"/>
        <w:ind w:left="0" w:firstLine="709"/>
        <w:jc w:val="both"/>
      </w:pPr>
      <w:r w:rsidRPr="00BA1D9A">
        <w:t>При обнаружении изменения данных или некорректной работы программы необходимо:</w:t>
      </w:r>
    </w:p>
    <w:p w14:paraId="50FA7E48" w14:textId="5BB31716" w:rsidR="00BA1D9A" w:rsidRPr="00BA1D9A" w:rsidRDefault="00BA1D9A">
      <w:pPr>
        <w:pStyle w:val="ac"/>
        <w:numPr>
          <w:ilvl w:val="1"/>
          <w:numId w:val="39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BA1D9A">
        <w:t>прекратить выполнение расчетов;</w:t>
      </w:r>
    </w:p>
    <w:p w14:paraId="34CB6D38" w14:textId="0089A0FB" w:rsidR="00BA1D9A" w:rsidRPr="00BA1D9A" w:rsidRDefault="00BA1D9A">
      <w:pPr>
        <w:pStyle w:val="ac"/>
        <w:numPr>
          <w:ilvl w:val="1"/>
          <w:numId w:val="39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BA1D9A">
        <w:t>проверить целостность файлов проекта;</w:t>
      </w:r>
    </w:p>
    <w:p w14:paraId="7B29C7BF" w14:textId="3AF16592" w:rsidR="00BA1D9A" w:rsidRPr="00BA1D9A" w:rsidRDefault="00BA1D9A">
      <w:pPr>
        <w:pStyle w:val="ac"/>
        <w:numPr>
          <w:ilvl w:val="1"/>
          <w:numId w:val="39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BA1D9A">
        <w:t>проверить правильность исходного кода;</w:t>
      </w:r>
    </w:p>
    <w:p w14:paraId="0CE0D264" w14:textId="59D26835" w:rsidR="00BA1D9A" w:rsidRPr="00BA1D9A" w:rsidRDefault="00BA1D9A">
      <w:pPr>
        <w:pStyle w:val="ac"/>
        <w:numPr>
          <w:ilvl w:val="1"/>
          <w:numId w:val="39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BA1D9A">
        <w:t>восстановить резервную копию проекта;</w:t>
      </w:r>
    </w:p>
    <w:p w14:paraId="27F3FE4D" w14:textId="77F49A35" w:rsidR="00BA1D9A" w:rsidRPr="00BA1D9A" w:rsidRDefault="00BA1D9A">
      <w:pPr>
        <w:pStyle w:val="ac"/>
        <w:numPr>
          <w:ilvl w:val="1"/>
          <w:numId w:val="39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BA1D9A">
        <w:t>выполнить повторную компиляцию программы.</w:t>
      </w:r>
    </w:p>
    <w:p w14:paraId="566F9DBF" w14:textId="77777777" w:rsidR="00BA1D9A" w:rsidRPr="00BA1D9A" w:rsidRDefault="00BA1D9A" w:rsidP="00BA1D9A">
      <w:pPr>
        <w:pStyle w:val="ac"/>
        <w:tabs>
          <w:tab w:val="left" w:pos="993"/>
        </w:tabs>
        <w:spacing w:after="0" w:line="240" w:lineRule="auto"/>
        <w:ind w:left="709"/>
        <w:jc w:val="both"/>
      </w:pPr>
      <w:r w:rsidRPr="00BA1D9A">
        <w:t>При обнаружении изменений входных данных необходимо:</w:t>
      </w:r>
    </w:p>
    <w:p w14:paraId="1303970F" w14:textId="58EA5C35" w:rsidR="00BA1D9A" w:rsidRPr="00BA1D9A" w:rsidRDefault="00BA1D9A">
      <w:pPr>
        <w:pStyle w:val="ac"/>
        <w:numPr>
          <w:ilvl w:val="1"/>
          <w:numId w:val="38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BA1D9A">
        <w:t>удалить некорректные данные;</w:t>
      </w:r>
    </w:p>
    <w:p w14:paraId="0BC6D8CB" w14:textId="31E050F2" w:rsidR="00BA1D9A" w:rsidRPr="00BA1D9A" w:rsidRDefault="00BA1D9A">
      <w:pPr>
        <w:pStyle w:val="ac"/>
        <w:numPr>
          <w:ilvl w:val="1"/>
          <w:numId w:val="38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BA1D9A">
        <w:t>восстановить исходные временные ряды;</w:t>
      </w:r>
    </w:p>
    <w:p w14:paraId="66779C04" w14:textId="058E18C7" w:rsidR="00BA1D9A" w:rsidRPr="00BA1D9A" w:rsidRDefault="00BA1D9A">
      <w:pPr>
        <w:pStyle w:val="ac"/>
        <w:numPr>
          <w:ilvl w:val="1"/>
          <w:numId w:val="38"/>
        </w:numPr>
        <w:tabs>
          <w:tab w:val="left" w:pos="993"/>
        </w:tabs>
        <w:spacing w:after="0" w:line="240" w:lineRule="auto"/>
        <w:ind w:left="0" w:firstLine="709"/>
        <w:jc w:val="both"/>
        <w:rPr>
          <w:lang w:val="en-US"/>
        </w:rPr>
      </w:pPr>
      <w:r w:rsidRPr="00BA1D9A">
        <w:t>выполнить</w:t>
      </w:r>
      <w:r w:rsidRPr="00BA1D9A">
        <w:rPr>
          <w:lang w:val="en-US"/>
        </w:rPr>
        <w:t xml:space="preserve"> </w:t>
      </w:r>
      <w:r w:rsidRPr="00BA1D9A">
        <w:t>повторный</w:t>
      </w:r>
      <w:r w:rsidRPr="00BA1D9A">
        <w:rPr>
          <w:lang w:val="en-US"/>
        </w:rPr>
        <w:t xml:space="preserve"> </w:t>
      </w:r>
      <w:r w:rsidRPr="00BA1D9A">
        <w:t>расчет</w:t>
      </w:r>
      <w:r w:rsidRPr="00BA1D9A">
        <w:rPr>
          <w:lang w:val="en-US"/>
        </w:rPr>
        <w:t>.</w:t>
      </w:r>
    </w:p>
    <w:p w14:paraId="2A853EB2" w14:textId="77777777" w:rsidR="00BA1D9A" w:rsidRPr="00BA1D9A" w:rsidRDefault="00BA1D9A" w:rsidP="00BA1D9A">
      <w:pPr>
        <w:pStyle w:val="ac"/>
        <w:tabs>
          <w:tab w:val="left" w:pos="993"/>
        </w:tabs>
        <w:spacing w:after="0" w:line="240" w:lineRule="auto"/>
        <w:ind w:left="709"/>
        <w:jc w:val="both"/>
      </w:pPr>
      <w:r w:rsidRPr="00BA1D9A">
        <w:t>При аварийном завершении работы программы необходимо:</w:t>
      </w:r>
    </w:p>
    <w:p w14:paraId="54C30A08" w14:textId="17F8210C" w:rsidR="00BA1D9A" w:rsidRPr="00BA1D9A" w:rsidRDefault="00BA1D9A">
      <w:pPr>
        <w:pStyle w:val="ac"/>
        <w:numPr>
          <w:ilvl w:val="1"/>
          <w:numId w:val="40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BA1D9A">
        <w:t>повторно запустить приложение;</w:t>
      </w:r>
    </w:p>
    <w:p w14:paraId="5964A6CD" w14:textId="25187D36" w:rsidR="00BA1D9A" w:rsidRPr="00BA1D9A" w:rsidRDefault="00BA1D9A">
      <w:pPr>
        <w:pStyle w:val="ac"/>
        <w:numPr>
          <w:ilvl w:val="1"/>
          <w:numId w:val="40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BA1D9A">
        <w:t>проверить наличие ошибок компиляции;</w:t>
      </w:r>
    </w:p>
    <w:p w14:paraId="055FF4C5" w14:textId="37884EC5" w:rsidR="00BA1D9A" w:rsidRPr="00BA1D9A" w:rsidRDefault="00BA1D9A">
      <w:pPr>
        <w:pStyle w:val="ac"/>
        <w:numPr>
          <w:ilvl w:val="1"/>
          <w:numId w:val="40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BA1D9A">
        <w:t xml:space="preserve">убедиться в наличии всех компонентов </w:t>
      </w:r>
      <w:r w:rsidRPr="00BA1D9A">
        <w:rPr>
          <w:lang w:val="en-US"/>
        </w:rPr>
        <w:t>Windows</w:t>
      </w:r>
      <w:r w:rsidRPr="00BA1D9A">
        <w:t xml:space="preserve"> </w:t>
      </w:r>
      <w:r w:rsidRPr="00BA1D9A">
        <w:rPr>
          <w:lang w:val="en-US"/>
        </w:rPr>
        <w:t>Forms</w:t>
      </w:r>
      <w:r w:rsidRPr="00BA1D9A">
        <w:t>;</w:t>
      </w:r>
    </w:p>
    <w:p w14:paraId="4D3DEB6E" w14:textId="3BCC725E" w:rsidR="00BA1D9A" w:rsidRPr="00BA1D9A" w:rsidRDefault="00BA1D9A">
      <w:pPr>
        <w:pStyle w:val="ac"/>
        <w:numPr>
          <w:ilvl w:val="1"/>
          <w:numId w:val="41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BA1D9A">
        <w:lastRenderedPageBreak/>
        <w:t xml:space="preserve">проверить наличие библиотеки </w:t>
      </w:r>
      <w:r w:rsidRPr="00BA1D9A">
        <w:rPr>
          <w:lang w:val="en-US"/>
        </w:rPr>
        <w:t>Chart</w:t>
      </w:r>
      <w:r w:rsidRPr="00BA1D9A">
        <w:t>;</w:t>
      </w:r>
    </w:p>
    <w:p w14:paraId="5B7DA7D6" w14:textId="2D4C5724" w:rsidR="00BA1D9A" w:rsidRPr="00BA1D9A" w:rsidRDefault="00BA1D9A">
      <w:pPr>
        <w:pStyle w:val="ac"/>
        <w:numPr>
          <w:ilvl w:val="1"/>
          <w:numId w:val="41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BA1D9A">
        <w:t>проверить корректность подключенных элементов формы.</w:t>
      </w:r>
    </w:p>
    <w:p w14:paraId="7E9CA484" w14:textId="77777777" w:rsidR="00BA1D9A" w:rsidRPr="00BA1D9A" w:rsidRDefault="00BA1D9A" w:rsidP="00BA1D9A">
      <w:pPr>
        <w:pStyle w:val="ac"/>
        <w:tabs>
          <w:tab w:val="left" w:pos="993"/>
        </w:tabs>
        <w:spacing w:after="0" w:line="240" w:lineRule="auto"/>
        <w:ind w:left="709"/>
        <w:jc w:val="both"/>
      </w:pPr>
      <w:r w:rsidRPr="00BA1D9A">
        <w:t>При возникновении ошибок расчета необходимо:</w:t>
      </w:r>
    </w:p>
    <w:p w14:paraId="5A604BBF" w14:textId="627487A2" w:rsidR="00BA1D9A" w:rsidRPr="00BA1D9A" w:rsidRDefault="00BA1D9A">
      <w:pPr>
        <w:pStyle w:val="ac"/>
        <w:numPr>
          <w:ilvl w:val="1"/>
          <w:numId w:val="42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BA1D9A">
        <w:t>проверить правильность математических формул;</w:t>
      </w:r>
    </w:p>
    <w:p w14:paraId="3B46B887" w14:textId="2B844F95" w:rsidR="00BA1D9A" w:rsidRPr="00BA1D9A" w:rsidRDefault="00BA1D9A">
      <w:pPr>
        <w:pStyle w:val="ac"/>
        <w:numPr>
          <w:ilvl w:val="1"/>
          <w:numId w:val="42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BA1D9A">
        <w:t>проверить введенные параметры;</w:t>
      </w:r>
    </w:p>
    <w:p w14:paraId="2321DA3A" w14:textId="0DEDD907" w:rsidR="00BA1D9A" w:rsidRPr="00BA1D9A" w:rsidRDefault="00BA1D9A">
      <w:pPr>
        <w:pStyle w:val="ac"/>
        <w:numPr>
          <w:ilvl w:val="1"/>
          <w:numId w:val="42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BA1D9A">
        <w:t>убедиться в корректности временного ряда;</w:t>
      </w:r>
    </w:p>
    <w:p w14:paraId="64BDABF9" w14:textId="78ABA979" w:rsidR="00BA1D9A" w:rsidRPr="00BA1D9A" w:rsidRDefault="00BA1D9A">
      <w:pPr>
        <w:pStyle w:val="ac"/>
        <w:numPr>
          <w:ilvl w:val="1"/>
          <w:numId w:val="42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BA1D9A">
        <w:t>выполнить повторный расчет.</w:t>
      </w:r>
    </w:p>
    <w:p w14:paraId="5B7B658B" w14:textId="77777777" w:rsidR="00BA1D9A" w:rsidRPr="00BA1D9A" w:rsidRDefault="00BA1D9A" w:rsidP="00BA1D9A">
      <w:pPr>
        <w:pStyle w:val="ac"/>
        <w:tabs>
          <w:tab w:val="left" w:pos="993"/>
        </w:tabs>
        <w:spacing w:after="0" w:line="240" w:lineRule="auto"/>
        <w:ind w:left="709"/>
        <w:jc w:val="both"/>
      </w:pPr>
      <w:r w:rsidRPr="00BA1D9A">
        <w:t>При зависании программы необходимо:</w:t>
      </w:r>
    </w:p>
    <w:p w14:paraId="27F36987" w14:textId="1503F851" w:rsidR="00BA1D9A" w:rsidRPr="00BA1D9A" w:rsidRDefault="00BA1D9A">
      <w:pPr>
        <w:pStyle w:val="ac"/>
        <w:numPr>
          <w:ilvl w:val="1"/>
          <w:numId w:val="43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BA1D9A">
        <w:t xml:space="preserve">завершить процесс </w:t>
      </w:r>
      <w:r w:rsidRPr="00BA1D9A">
        <w:t>через диспетчера</w:t>
      </w:r>
      <w:r w:rsidRPr="00BA1D9A">
        <w:t xml:space="preserve"> задач </w:t>
      </w:r>
      <w:r w:rsidRPr="00BA1D9A">
        <w:rPr>
          <w:lang w:val="en-US"/>
        </w:rPr>
        <w:t>Windows</w:t>
      </w:r>
      <w:r w:rsidRPr="00BA1D9A">
        <w:t>;</w:t>
      </w:r>
    </w:p>
    <w:p w14:paraId="40242653" w14:textId="5459FC63" w:rsidR="00BA1D9A" w:rsidRPr="00BA1D9A" w:rsidRDefault="00BA1D9A">
      <w:pPr>
        <w:pStyle w:val="ac"/>
        <w:numPr>
          <w:ilvl w:val="1"/>
          <w:numId w:val="43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BA1D9A">
        <w:t>повторно запустить приложение;</w:t>
      </w:r>
    </w:p>
    <w:p w14:paraId="45DF2687" w14:textId="1B344E50" w:rsidR="00BA1D9A" w:rsidRPr="00BA1D9A" w:rsidRDefault="00BA1D9A">
      <w:pPr>
        <w:pStyle w:val="ac"/>
        <w:numPr>
          <w:ilvl w:val="1"/>
          <w:numId w:val="43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BA1D9A">
        <w:t>уменьшить количество одновременно открытых окон программы.</w:t>
      </w:r>
    </w:p>
    <w:p w14:paraId="0762D62F" w14:textId="77777777" w:rsidR="00BA1D9A" w:rsidRPr="00BA1D9A" w:rsidRDefault="00BA1D9A" w:rsidP="00D37B6A">
      <w:pPr>
        <w:spacing w:after="0" w:line="240" w:lineRule="auto"/>
        <w:ind w:firstLine="709"/>
        <w:jc w:val="both"/>
      </w:pPr>
    </w:p>
    <w:p w14:paraId="168FE751" w14:textId="77777777" w:rsidR="00BA1D9A" w:rsidRPr="00BA1D9A" w:rsidRDefault="00BA1D9A" w:rsidP="00D37B6A">
      <w:pPr>
        <w:spacing w:after="0" w:line="240" w:lineRule="auto"/>
        <w:ind w:firstLine="709"/>
        <w:jc w:val="both"/>
      </w:pPr>
    </w:p>
    <w:p w14:paraId="32AB8821" w14:textId="22E96368" w:rsidR="00D37B6A" w:rsidRDefault="00D37B6A" w:rsidP="00D37B6A">
      <w:pPr>
        <w:pStyle w:val="1"/>
        <w:spacing w:after="0"/>
        <w:jc w:val="both"/>
      </w:pPr>
      <w:bookmarkStart w:id="40" w:name="_Toc231379571"/>
      <w:r>
        <w:t>6</w:t>
      </w:r>
      <w:r w:rsidRPr="00FE682D">
        <w:t xml:space="preserve"> </w:t>
      </w:r>
      <w:r>
        <w:t>Рекомендации по освоению</w:t>
      </w:r>
      <w:bookmarkEnd w:id="40"/>
    </w:p>
    <w:p w14:paraId="7B22F46B" w14:textId="77777777" w:rsidR="00D37B6A" w:rsidRDefault="00D37B6A" w:rsidP="00D37B6A">
      <w:pPr>
        <w:spacing w:after="0" w:line="240" w:lineRule="auto"/>
        <w:ind w:firstLine="709"/>
        <w:jc w:val="both"/>
      </w:pPr>
    </w:p>
    <w:p w14:paraId="4A319E8C" w14:textId="77777777" w:rsidR="00D37B6A" w:rsidRDefault="00D37B6A" w:rsidP="00D37B6A">
      <w:pPr>
        <w:spacing w:after="0" w:line="240" w:lineRule="auto"/>
        <w:ind w:firstLine="709"/>
        <w:jc w:val="both"/>
      </w:pPr>
    </w:p>
    <w:p w14:paraId="01B0AB0E" w14:textId="77777777" w:rsidR="00BA1D9A" w:rsidRDefault="00BA1D9A" w:rsidP="00BA1D9A">
      <w:pPr>
        <w:spacing w:after="0" w:line="240" w:lineRule="auto"/>
        <w:ind w:firstLine="709"/>
        <w:jc w:val="both"/>
      </w:pPr>
      <w:r>
        <w:t>Для успешного освоения программы пользователю рекомендуется ознакомиться с интерфейсом приложения, назначением основных элементов управления и принципами работы методов анализа временных рядов.</w:t>
      </w:r>
    </w:p>
    <w:p w14:paraId="719EF90C" w14:textId="77777777" w:rsidR="00BA1D9A" w:rsidRDefault="00BA1D9A" w:rsidP="00BA1D9A">
      <w:pPr>
        <w:spacing w:after="0" w:line="240" w:lineRule="auto"/>
        <w:ind w:firstLine="709"/>
        <w:jc w:val="both"/>
      </w:pPr>
      <w:r>
        <w:t>Перед началом работы необходимо:</w:t>
      </w:r>
    </w:p>
    <w:p w14:paraId="7AC52DB4" w14:textId="0E598F17" w:rsidR="00BA1D9A" w:rsidRDefault="00BA1D9A">
      <w:pPr>
        <w:pStyle w:val="ac"/>
        <w:numPr>
          <w:ilvl w:val="1"/>
          <w:numId w:val="44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запустить программу;</w:t>
      </w:r>
    </w:p>
    <w:p w14:paraId="79775C55" w14:textId="6B3B3BC6" w:rsidR="00BA1D9A" w:rsidRDefault="00BA1D9A">
      <w:pPr>
        <w:pStyle w:val="ac"/>
        <w:numPr>
          <w:ilvl w:val="1"/>
          <w:numId w:val="44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ознакомиться с главным окном;</w:t>
      </w:r>
    </w:p>
    <w:p w14:paraId="731E1226" w14:textId="605B811B" w:rsidR="00BA1D9A" w:rsidRDefault="00BA1D9A">
      <w:pPr>
        <w:pStyle w:val="ac"/>
        <w:numPr>
          <w:ilvl w:val="1"/>
          <w:numId w:val="44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изучить назначение кнопок, текстовых полей и графиков;</w:t>
      </w:r>
    </w:p>
    <w:p w14:paraId="63AB43F3" w14:textId="414EA723" w:rsidR="00BA1D9A" w:rsidRDefault="00BA1D9A">
      <w:pPr>
        <w:pStyle w:val="ac"/>
        <w:numPr>
          <w:ilvl w:val="1"/>
          <w:numId w:val="44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проверить корректность работы компонентов программы.</w:t>
      </w:r>
    </w:p>
    <w:p w14:paraId="3C5A9CC4" w14:textId="77777777" w:rsidR="00BA1D9A" w:rsidRDefault="00BA1D9A" w:rsidP="00BA1D9A">
      <w:pPr>
        <w:spacing w:after="0" w:line="240" w:lineRule="auto"/>
        <w:ind w:firstLine="709"/>
        <w:jc w:val="both"/>
      </w:pPr>
      <w:r>
        <w:t>Рекомендуется выполнять освоение программы в следующей последовательности:</w:t>
      </w:r>
    </w:p>
    <w:p w14:paraId="7B3CDCB9" w14:textId="05F66226" w:rsidR="00BA1D9A" w:rsidRDefault="00BA1D9A">
      <w:pPr>
        <w:pStyle w:val="ac"/>
        <w:numPr>
          <w:ilvl w:val="1"/>
          <w:numId w:val="46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Изучить выбор методов анализа временных рядов;</w:t>
      </w:r>
    </w:p>
    <w:p w14:paraId="68EC9705" w14:textId="235CDF27" w:rsidR="00BA1D9A" w:rsidRDefault="00BA1D9A">
      <w:pPr>
        <w:pStyle w:val="ac"/>
        <w:numPr>
          <w:ilvl w:val="1"/>
          <w:numId w:val="46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Выполнить выбор валюты из списка;</w:t>
      </w:r>
    </w:p>
    <w:p w14:paraId="576A97B9" w14:textId="563E671F" w:rsidR="00BA1D9A" w:rsidRDefault="00BA1D9A">
      <w:pPr>
        <w:pStyle w:val="ac"/>
        <w:numPr>
          <w:ilvl w:val="1"/>
          <w:numId w:val="46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Освоить ввод параметров расчета:</w:t>
      </w:r>
    </w:p>
    <w:p w14:paraId="2F4B662E" w14:textId="77777777" w:rsidR="00BA1D9A" w:rsidRDefault="00BA1D9A">
      <w:pPr>
        <w:pStyle w:val="ac"/>
        <w:numPr>
          <w:ilvl w:val="0"/>
          <w:numId w:val="45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периода сглаживания;</w:t>
      </w:r>
    </w:p>
    <w:p w14:paraId="7A9BC19B" w14:textId="77777777" w:rsidR="00BA1D9A" w:rsidRDefault="00BA1D9A">
      <w:pPr>
        <w:pStyle w:val="ac"/>
        <w:numPr>
          <w:ilvl w:val="0"/>
          <w:numId w:val="45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 xml:space="preserve">коэффициента </w:t>
      </w:r>
      <w:proofErr w:type="spellStart"/>
      <w:r>
        <w:t>alpha</w:t>
      </w:r>
      <w:proofErr w:type="spellEnd"/>
      <w:r>
        <w:t>;</w:t>
      </w:r>
    </w:p>
    <w:p w14:paraId="445F61C7" w14:textId="77777777" w:rsidR="00BA1D9A" w:rsidRDefault="00BA1D9A">
      <w:pPr>
        <w:pStyle w:val="ac"/>
        <w:numPr>
          <w:ilvl w:val="0"/>
          <w:numId w:val="45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 xml:space="preserve">коэффициента </w:t>
      </w:r>
      <w:proofErr w:type="spellStart"/>
      <w:r>
        <w:t>beta</w:t>
      </w:r>
      <w:proofErr w:type="spellEnd"/>
      <w:r>
        <w:t>;</w:t>
      </w:r>
    </w:p>
    <w:p w14:paraId="1A36DC8C" w14:textId="25669B6E" w:rsidR="00BA1D9A" w:rsidRDefault="00BA1D9A">
      <w:pPr>
        <w:pStyle w:val="ac"/>
        <w:numPr>
          <w:ilvl w:val="1"/>
          <w:numId w:val="46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Выполнить расчет результатов;</w:t>
      </w:r>
    </w:p>
    <w:p w14:paraId="313834F0" w14:textId="7B94085D" w:rsidR="00BA1D9A" w:rsidRDefault="00BA1D9A">
      <w:pPr>
        <w:pStyle w:val="ac"/>
        <w:numPr>
          <w:ilvl w:val="1"/>
          <w:numId w:val="46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Изучить построение графиков и отображение временных рядов.</w:t>
      </w:r>
    </w:p>
    <w:p w14:paraId="5453B733" w14:textId="77777777" w:rsidR="00BA1D9A" w:rsidRDefault="00BA1D9A" w:rsidP="00BA1D9A">
      <w:pPr>
        <w:spacing w:after="0" w:line="240" w:lineRule="auto"/>
        <w:ind w:firstLine="709"/>
        <w:jc w:val="both"/>
      </w:pPr>
      <w:r>
        <w:t>Контрольный пример:</w:t>
      </w:r>
    </w:p>
    <w:p w14:paraId="2AA7FB77" w14:textId="2DC777A8" w:rsidR="00BA1D9A" w:rsidRDefault="00BA1D9A" w:rsidP="00BA1D9A">
      <w:pPr>
        <w:spacing w:after="0" w:line="240" w:lineRule="auto"/>
        <w:ind w:firstLine="709"/>
        <w:jc w:val="both"/>
      </w:pPr>
      <w:r>
        <w:t xml:space="preserve">Цель контрольного примера: Проверка правильности работы </w:t>
      </w:r>
      <w:r>
        <w:t>метода,</w:t>
      </w:r>
      <w:r>
        <w:t xml:space="preserve"> скользящей средней.</w:t>
      </w:r>
    </w:p>
    <w:p w14:paraId="0966D934" w14:textId="77777777" w:rsidR="00BA1D9A" w:rsidRDefault="00BA1D9A" w:rsidP="00BA1D9A">
      <w:pPr>
        <w:spacing w:after="0" w:line="240" w:lineRule="auto"/>
        <w:ind w:firstLine="709"/>
        <w:jc w:val="both"/>
      </w:pPr>
      <w:r>
        <w:t>Порядок запуска контрольного примера:</w:t>
      </w:r>
    </w:p>
    <w:p w14:paraId="49A7529E" w14:textId="269AE7C9" w:rsidR="00BA1D9A" w:rsidRDefault="00BA1D9A">
      <w:pPr>
        <w:pStyle w:val="ac"/>
        <w:numPr>
          <w:ilvl w:val="1"/>
          <w:numId w:val="47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Запустить программу.</w:t>
      </w:r>
    </w:p>
    <w:p w14:paraId="3319501D" w14:textId="07032955" w:rsidR="00BA1D9A" w:rsidRDefault="00BA1D9A">
      <w:pPr>
        <w:pStyle w:val="ac"/>
        <w:numPr>
          <w:ilvl w:val="1"/>
          <w:numId w:val="47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В главном окне выбрать метод:</w:t>
      </w:r>
    </w:p>
    <w:p w14:paraId="6D2344C5" w14:textId="77777777" w:rsidR="00BA1D9A" w:rsidRDefault="00BA1D9A" w:rsidP="00BA1D9A">
      <w:pPr>
        <w:spacing w:after="0" w:line="240" w:lineRule="auto"/>
        <w:ind w:firstLine="709"/>
        <w:jc w:val="both"/>
      </w:pPr>
      <w:r>
        <w:t>«Скользящая средняя».</w:t>
      </w:r>
    </w:p>
    <w:p w14:paraId="7D122A68" w14:textId="43897DFE" w:rsidR="00BA1D9A" w:rsidRDefault="00BA1D9A">
      <w:pPr>
        <w:pStyle w:val="ac"/>
        <w:numPr>
          <w:ilvl w:val="1"/>
          <w:numId w:val="47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В открывшемся окне:</w:t>
      </w:r>
    </w:p>
    <w:p w14:paraId="3CF1C6E7" w14:textId="77777777" w:rsidR="00BA1D9A" w:rsidRDefault="00BA1D9A" w:rsidP="00BA1D9A">
      <w:pPr>
        <w:spacing w:after="0" w:line="240" w:lineRule="auto"/>
        <w:ind w:firstLine="709"/>
        <w:jc w:val="both"/>
      </w:pPr>
      <w:r>
        <w:t>выбрать валюту «USD»;</w:t>
      </w:r>
    </w:p>
    <w:p w14:paraId="22684DC8" w14:textId="77777777" w:rsidR="00BA1D9A" w:rsidRDefault="00BA1D9A" w:rsidP="00BA1D9A">
      <w:pPr>
        <w:spacing w:after="0" w:line="240" w:lineRule="auto"/>
        <w:ind w:firstLine="709"/>
        <w:jc w:val="both"/>
      </w:pPr>
      <w:r>
        <w:lastRenderedPageBreak/>
        <w:t>установить период сглаживания «3».</w:t>
      </w:r>
    </w:p>
    <w:p w14:paraId="167CBE89" w14:textId="6C595841" w:rsidR="00BA1D9A" w:rsidRDefault="00BA1D9A">
      <w:pPr>
        <w:pStyle w:val="ac"/>
        <w:numPr>
          <w:ilvl w:val="1"/>
          <w:numId w:val="47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Нажать кнопку «Расчёт».</w:t>
      </w:r>
    </w:p>
    <w:p w14:paraId="4AA64F2E" w14:textId="77777777" w:rsidR="00BA1D9A" w:rsidRDefault="00BA1D9A" w:rsidP="00BA1D9A">
      <w:pPr>
        <w:spacing w:after="0" w:line="240" w:lineRule="auto"/>
        <w:ind w:firstLine="709"/>
        <w:jc w:val="both"/>
      </w:pPr>
      <w:r>
        <w:t>Ожидаемый результат:</w:t>
      </w:r>
    </w:p>
    <w:p w14:paraId="69388780" w14:textId="77777777" w:rsidR="00BA1D9A" w:rsidRDefault="00BA1D9A" w:rsidP="00BA1D9A">
      <w:pPr>
        <w:spacing w:after="0" w:line="240" w:lineRule="auto"/>
        <w:ind w:firstLine="709"/>
        <w:jc w:val="both"/>
      </w:pPr>
      <w:r>
        <w:t>После выполнения расчета программа должна:</w:t>
      </w:r>
    </w:p>
    <w:p w14:paraId="38B33A01" w14:textId="311043FC" w:rsidR="00BA1D9A" w:rsidRDefault="00BA1D9A">
      <w:pPr>
        <w:pStyle w:val="ac"/>
        <w:numPr>
          <w:ilvl w:val="1"/>
          <w:numId w:val="48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вывести временной ряд значений курса валют;</w:t>
      </w:r>
    </w:p>
    <w:p w14:paraId="4EC4FF8B" w14:textId="650A982F" w:rsidR="00BA1D9A" w:rsidRDefault="00BA1D9A">
      <w:pPr>
        <w:pStyle w:val="ac"/>
        <w:numPr>
          <w:ilvl w:val="1"/>
          <w:numId w:val="48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построить график курса USD;</w:t>
      </w:r>
    </w:p>
    <w:p w14:paraId="768C66C3" w14:textId="6F61AE94" w:rsidR="00BA1D9A" w:rsidRDefault="00BA1D9A">
      <w:pPr>
        <w:pStyle w:val="ac"/>
        <w:numPr>
          <w:ilvl w:val="1"/>
          <w:numId w:val="48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построить линию скользящей средней;</w:t>
      </w:r>
    </w:p>
    <w:p w14:paraId="034F3CEE" w14:textId="67F5DF0C" w:rsidR="00BA1D9A" w:rsidRDefault="00BA1D9A">
      <w:pPr>
        <w:pStyle w:val="ac"/>
        <w:numPr>
          <w:ilvl w:val="1"/>
          <w:numId w:val="48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корректно отобразить результаты без ошибок.</w:t>
      </w:r>
    </w:p>
    <w:p w14:paraId="11E13421" w14:textId="77777777" w:rsidR="00BA1D9A" w:rsidRDefault="00BA1D9A" w:rsidP="00BA1D9A">
      <w:pPr>
        <w:spacing w:after="0" w:line="240" w:lineRule="auto"/>
        <w:ind w:firstLine="709"/>
        <w:jc w:val="both"/>
      </w:pPr>
      <w:r>
        <w:t>Пример временного ряда:</w:t>
      </w:r>
    </w:p>
    <w:p w14:paraId="07999C47" w14:textId="77777777" w:rsidR="00BA1D9A" w:rsidRDefault="00BA1D9A" w:rsidP="00BA1D9A">
      <w:pPr>
        <w:spacing w:after="0" w:line="240" w:lineRule="auto"/>
        <w:ind w:firstLine="709"/>
        <w:jc w:val="both"/>
      </w:pPr>
      <w:r>
        <w:t>89 90 91 92 93 95 94 96 97 98</w:t>
      </w:r>
    </w:p>
    <w:p w14:paraId="2B0D0272" w14:textId="77777777" w:rsidR="00BA1D9A" w:rsidRDefault="00BA1D9A" w:rsidP="00BA1D9A">
      <w:pPr>
        <w:spacing w:after="0" w:line="240" w:lineRule="auto"/>
        <w:ind w:firstLine="709"/>
        <w:jc w:val="both"/>
      </w:pPr>
    </w:p>
    <w:p w14:paraId="2D23A12A" w14:textId="77777777" w:rsidR="00BA1D9A" w:rsidRDefault="00BA1D9A" w:rsidP="00BA1D9A">
      <w:pPr>
        <w:spacing w:after="0" w:line="240" w:lineRule="auto"/>
        <w:ind w:firstLine="709"/>
        <w:jc w:val="both"/>
      </w:pPr>
      <w:r>
        <w:t>Правила выполнения контрольного примера:</w:t>
      </w:r>
    </w:p>
    <w:p w14:paraId="4AEA8241" w14:textId="77777777" w:rsidR="00BA1D9A" w:rsidRDefault="00BA1D9A" w:rsidP="00BA1D9A">
      <w:pPr>
        <w:spacing w:after="0" w:line="240" w:lineRule="auto"/>
        <w:ind w:firstLine="709"/>
        <w:jc w:val="both"/>
      </w:pPr>
      <w:r>
        <w:t>Во время выполнения контрольного примера необходимо:</w:t>
      </w:r>
    </w:p>
    <w:p w14:paraId="2193C1B8" w14:textId="1A4D15F9" w:rsidR="00BA1D9A" w:rsidRDefault="00BA1D9A">
      <w:pPr>
        <w:pStyle w:val="ac"/>
        <w:numPr>
          <w:ilvl w:val="1"/>
          <w:numId w:val="49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вводить только числовые значения параметров;</w:t>
      </w:r>
    </w:p>
    <w:p w14:paraId="3C7B7BF9" w14:textId="4076DF89" w:rsidR="00BA1D9A" w:rsidRDefault="00BA1D9A">
      <w:pPr>
        <w:pStyle w:val="ac"/>
        <w:numPr>
          <w:ilvl w:val="1"/>
          <w:numId w:val="49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не оставлять поля ввода пустыми;</w:t>
      </w:r>
    </w:p>
    <w:p w14:paraId="684FC7E9" w14:textId="1A58D3BB" w:rsidR="00BA1D9A" w:rsidRDefault="00BA1D9A">
      <w:pPr>
        <w:pStyle w:val="ac"/>
        <w:numPr>
          <w:ilvl w:val="1"/>
          <w:numId w:val="49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проверять правильность выбора валюты;</w:t>
      </w:r>
    </w:p>
    <w:p w14:paraId="57B52849" w14:textId="5C896FC2" w:rsidR="00BA1D9A" w:rsidRDefault="00BA1D9A">
      <w:pPr>
        <w:pStyle w:val="ac"/>
        <w:numPr>
          <w:ilvl w:val="1"/>
          <w:numId w:val="49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>выполнять расчет после ввода параметров.</w:t>
      </w:r>
    </w:p>
    <w:p w14:paraId="5BD74EE9" w14:textId="77777777" w:rsidR="00BA1D9A" w:rsidRDefault="00BA1D9A" w:rsidP="00BA1D9A">
      <w:pPr>
        <w:spacing w:after="0" w:line="240" w:lineRule="auto"/>
        <w:ind w:firstLine="709"/>
        <w:jc w:val="both"/>
      </w:pPr>
      <w:r>
        <w:t>При успешном выполнении контрольного примера программа считается готовой к эксплуатации.</w:t>
      </w:r>
    </w:p>
    <w:p w14:paraId="13C7ADF6" w14:textId="77777777" w:rsidR="00A54A1C" w:rsidRPr="00BA1D9A" w:rsidRDefault="00A54A1C" w:rsidP="00D37B6A">
      <w:pPr>
        <w:spacing w:after="0" w:line="240" w:lineRule="auto"/>
        <w:ind w:firstLine="709"/>
        <w:jc w:val="both"/>
        <w:rPr>
          <w:lang w:val="en-US"/>
        </w:rPr>
      </w:pPr>
    </w:p>
    <w:p w14:paraId="5E7884D8" w14:textId="77777777" w:rsidR="00A54A1C" w:rsidRPr="00BA1D9A" w:rsidRDefault="00A54A1C" w:rsidP="00D37B6A">
      <w:pPr>
        <w:spacing w:after="0" w:line="240" w:lineRule="auto"/>
        <w:ind w:firstLine="709"/>
        <w:jc w:val="both"/>
        <w:rPr>
          <w:lang w:val="en-US"/>
        </w:rPr>
      </w:pPr>
    </w:p>
    <w:p w14:paraId="5823A089" w14:textId="35431002" w:rsidR="00A54A1C" w:rsidRDefault="00A54A1C" w:rsidP="00A54A1C">
      <w:pPr>
        <w:pStyle w:val="1"/>
        <w:spacing w:after="0"/>
        <w:jc w:val="both"/>
      </w:pPr>
      <w:bookmarkStart w:id="41" w:name="_Toc231379572"/>
      <w:r>
        <w:t>7</w:t>
      </w:r>
      <w:r w:rsidRPr="00FE682D">
        <w:t xml:space="preserve"> </w:t>
      </w:r>
      <w:r>
        <w:t>Термины и сокращения</w:t>
      </w:r>
      <w:bookmarkEnd w:id="41"/>
    </w:p>
    <w:p w14:paraId="5584865E" w14:textId="77777777" w:rsidR="00A54A1C" w:rsidRDefault="00A54A1C" w:rsidP="00D37B6A">
      <w:pPr>
        <w:spacing w:after="0" w:line="240" w:lineRule="auto"/>
        <w:ind w:firstLine="709"/>
        <w:jc w:val="both"/>
      </w:pPr>
    </w:p>
    <w:p w14:paraId="60047701" w14:textId="77777777" w:rsidR="00590463" w:rsidRDefault="00590463" w:rsidP="00D37B6A">
      <w:pPr>
        <w:spacing w:after="0" w:line="240" w:lineRule="auto"/>
        <w:ind w:firstLine="709"/>
        <w:jc w:val="both"/>
      </w:pPr>
    </w:p>
    <w:p w14:paraId="25A919FF" w14:textId="40BC7567" w:rsidR="00A54A1C" w:rsidRDefault="00A54A1C" w:rsidP="00D37B6A">
      <w:pPr>
        <w:spacing w:after="0" w:line="240" w:lineRule="auto"/>
        <w:ind w:firstLine="709"/>
        <w:jc w:val="both"/>
      </w:pPr>
      <w:r>
        <w:t>Таблица 1 – Термины и сокращения</w:t>
      </w:r>
    </w:p>
    <w:p w14:paraId="29785030" w14:textId="77777777" w:rsidR="00A54A1C" w:rsidRDefault="00A54A1C" w:rsidP="00D37B6A">
      <w:pPr>
        <w:spacing w:after="0" w:line="240" w:lineRule="auto"/>
        <w:ind w:firstLine="709"/>
        <w:jc w:val="both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7024"/>
      </w:tblGrid>
      <w:tr w:rsidR="00A54A1C" w:rsidRPr="005B2D3F" w14:paraId="030D790A" w14:textId="77777777" w:rsidTr="00A54A1C">
        <w:tc>
          <w:tcPr>
            <w:tcW w:w="3114" w:type="dxa"/>
            <w:vAlign w:val="center"/>
          </w:tcPr>
          <w:p w14:paraId="22C75002" w14:textId="67C4C0DF" w:rsidR="00A54A1C" w:rsidRPr="005B2D3F" w:rsidRDefault="005B2D3F" w:rsidP="005B2D3F">
            <w:pPr>
              <w:jc w:val="center"/>
            </w:pPr>
            <w:r>
              <w:t>Термин</w:t>
            </w:r>
          </w:p>
        </w:tc>
        <w:tc>
          <w:tcPr>
            <w:tcW w:w="7024" w:type="dxa"/>
            <w:vAlign w:val="center"/>
          </w:tcPr>
          <w:p w14:paraId="53551B84" w14:textId="103CF8C1" w:rsidR="00A54A1C" w:rsidRPr="005B2D3F" w:rsidRDefault="005B2D3F" w:rsidP="005B2D3F">
            <w:pPr>
              <w:jc w:val="center"/>
            </w:pPr>
            <w:r w:rsidRPr="005B2D3F">
              <w:rPr>
                <w:lang w:val="en-US"/>
              </w:rPr>
              <w:t>Полная форма</w:t>
            </w:r>
          </w:p>
        </w:tc>
      </w:tr>
      <w:tr w:rsidR="00A54A1C" w:rsidRPr="005B2D3F" w14:paraId="4BAA94DF" w14:textId="77777777" w:rsidTr="00A54A1C">
        <w:tc>
          <w:tcPr>
            <w:tcW w:w="3114" w:type="dxa"/>
          </w:tcPr>
          <w:p w14:paraId="36E91F31" w14:textId="32454B8C" w:rsidR="00A54A1C" w:rsidRPr="005B2D3F" w:rsidRDefault="005B2D3F" w:rsidP="005B2D3F">
            <w:pPr>
              <w:jc w:val="both"/>
            </w:pPr>
            <w:r w:rsidRPr="005B2D3F">
              <w:rPr>
                <w:lang w:val="en-US"/>
              </w:rPr>
              <w:t>Валют</w:t>
            </w:r>
            <w:r>
              <w:t xml:space="preserve">а </w:t>
            </w:r>
          </w:p>
        </w:tc>
        <w:tc>
          <w:tcPr>
            <w:tcW w:w="7024" w:type="dxa"/>
          </w:tcPr>
          <w:p w14:paraId="285E7B3D" w14:textId="5A65EBE7" w:rsidR="00A54A1C" w:rsidRPr="005B2D3F" w:rsidRDefault="005B2D3F" w:rsidP="005B2D3F">
            <w:pPr>
              <w:jc w:val="both"/>
            </w:pPr>
            <w:r>
              <w:t>О</w:t>
            </w:r>
            <w:r w:rsidRPr="005B2D3F">
              <w:t>фициальные деньги конкретной страны или группы стран, которые используются для покупки товаров, оплаты услуг и накоплений</w:t>
            </w:r>
          </w:p>
        </w:tc>
      </w:tr>
      <w:tr w:rsidR="00A54A1C" w:rsidRPr="005B2D3F" w14:paraId="18ADBB50" w14:textId="77777777" w:rsidTr="00A54A1C">
        <w:tc>
          <w:tcPr>
            <w:tcW w:w="3114" w:type="dxa"/>
          </w:tcPr>
          <w:p w14:paraId="6A1E1450" w14:textId="243D1332" w:rsidR="00A54A1C" w:rsidRPr="005B2D3F" w:rsidRDefault="005B2D3F" w:rsidP="00A54A1C">
            <w:pPr>
              <w:jc w:val="both"/>
            </w:pPr>
            <w:r>
              <w:t xml:space="preserve">Курс валюты </w:t>
            </w:r>
          </w:p>
        </w:tc>
        <w:tc>
          <w:tcPr>
            <w:tcW w:w="7024" w:type="dxa"/>
          </w:tcPr>
          <w:p w14:paraId="1EFE3115" w14:textId="103F3737" w:rsidR="00A54A1C" w:rsidRPr="005B2D3F" w:rsidRDefault="005B2D3F" w:rsidP="005B2D3F">
            <w:pPr>
              <w:jc w:val="both"/>
            </w:pPr>
            <w:r w:rsidRPr="005B2D3F">
              <w:t>Стоимость денежной единицы одной страны, выраженная в деньгах другой страны</w:t>
            </w:r>
          </w:p>
        </w:tc>
      </w:tr>
      <w:tr w:rsidR="00A54A1C" w:rsidRPr="005B2D3F" w14:paraId="4CF43B83" w14:textId="77777777" w:rsidTr="00A54A1C">
        <w:tc>
          <w:tcPr>
            <w:tcW w:w="3114" w:type="dxa"/>
          </w:tcPr>
          <w:p w14:paraId="5BF7A6E1" w14:textId="22CE8B6F" w:rsidR="00A54A1C" w:rsidRPr="005B2D3F" w:rsidRDefault="005B2D3F" w:rsidP="00D37B6A">
            <w:pPr>
              <w:jc w:val="both"/>
            </w:pPr>
            <w:r>
              <w:t xml:space="preserve">Временной ряд </w:t>
            </w:r>
          </w:p>
        </w:tc>
        <w:tc>
          <w:tcPr>
            <w:tcW w:w="7024" w:type="dxa"/>
          </w:tcPr>
          <w:p w14:paraId="46C9F621" w14:textId="7F2668E8" w:rsidR="00A54A1C" w:rsidRPr="005B2D3F" w:rsidRDefault="005B2D3F" w:rsidP="005B2D3F">
            <w:pPr>
              <w:jc w:val="both"/>
            </w:pPr>
            <w:r>
              <w:t>Набор статистических данных, собранных через определенные промежутки времени в хронологическом порядке</w:t>
            </w:r>
          </w:p>
        </w:tc>
      </w:tr>
      <w:tr w:rsidR="00A54A1C" w:rsidRPr="005B2D3F" w14:paraId="0BB59C99" w14:textId="77777777" w:rsidTr="00A54A1C">
        <w:tc>
          <w:tcPr>
            <w:tcW w:w="3114" w:type="dxa"/>
          </w:tcPr>
          <w:p w14:paraId="509BDD2A" w14:textId="1AB9452E" w:rsidR="00A54A1C" w:rsidRPr="005B2D3F" w:rsidRDefault="005B2D3F" w:rsidP="00D37B6A">
            <w:pPr>
              <w:jc w:val="both"/>
            </w:pPr>
            <w:r>
              <w:t xml:space="preserve">Метод прогнозирования </w:t>
            </w:r>
          </w:p>
        </w:tc>
        <w:tc>
          <w:tcPr>
            <w:tcW w:w="7024" w:type="dxa"/>
          </w:tcPr>
          <w:p w14:paraId="06808687" w14:textId="005190D2" w:rsidR="00A54A1C" w:rsidRPr="005B2D3F" w:rsidRDefault="005B2D3F" w:rsidP="005B2D3F">
            <w:pPr>
              <w:jc w:val="both"/>
            </w:pPr>
            <w:r>
              <w:t>Способ анализа текущих и исторических данных для предсказания будущих событий или состояний</w:t>
            </w:r>
          </w:p>
        </w:tc>
      </w:tr>
      <w:tr w:rsidR="00A54A1C" w:rsidRPr="005B2D3F" w14:paraId="33EC8267" w14:textId="77777777" w:rsidTr="00A54A1C">
        <w:tc>
          <w:tcPr>
            <w:tcW w:w="3114" w:type="dxa"/>
          </w:tcPr>
          <w:p w14:paraId="51454BDC" w14:textId="6D336E7D" w:rsidR="00A54A1C" w:rsidRPr="005B2D3F" w:rsidRDefault="005B2D3F" w:rsidP="00D37B6A">
            <w:pPr>
              <w:jc w:val="both"/>
            </w:pPr>
            <w:r>
              <w:t xml:space="preserve">Метод средней скользящей </w:t>
            </w:r>
          </w:p>
        </w:tc>
        <w:tc>
          <w:tcPr>
            <w:tcW w:w="7024" w:type="dxa"/>
          </w:tcPr>
          <w:p w14:paraId="6A7C0C30" w14:textId="16BD6C14" w:rsidR="00A54A1C" w:rsidRPr="005B2D3F" w:rsidRDefault="005B2D3F" w:rsidP="005B2D3F">
            <w:pPr>
              <w:jc w:val="both"/>
            </w:pPr>
            <w:r>
              <w:t>Статистический и аналитический метод, который сглаживает временные ряды, чтобы исключить краткосрочные колебания и выявить долгосрочные тенденции</w:t>
            </w:r>
          </w:p>
        </w:tc>
      </w:tr>
      <w:tr w:rsidR="00A54A1C" w:rsidRPr="005B2D3F" w14:paraId="27E92164" w14:textId="77777777" w:rsidTr="00A54A1C">
        <w:tc>
          <w:tcPr>
            <w:tcW w:w="3114" w:type="dxa"/>
          </w:tcPr>
          <w:p w14:paraId="135371A7" w14:textId="2141B7A5" w:rsidR="00A54A1C" w:rsidRPr="005B2D3F" w:rsidRDefault="005B2D3F" w:rsidP="00A54A1C">
            <w:pPr>
              <w:jc w:val="both"/>
            </w:pPr>
            <w:r>
              <w:lastRenderedPageBreak/>
              <w:t>Метод взвешенной скользящей средней</w:t>
            </w:r>
          </w:p>
        </w:tc>
        <w:tc>
          <w:tcPr>
            <w:tcW w:w="7024" w:type="dxa"/>
          </w:tcPr>
          <w:p w14:paraId="033BCB0B" w14:textId="31F9E34D" w:rsidR="00A54A1C" w:rsidRPr="005B2D3F" w:rsidRDefault="005B2D3F" w:rsidP="005B2D3F">
            <w:pPr>
              <w:jc w:val="both"/>
            </w:pPr>
            <w:r>
              <w:t>Статистический и аналитический метод, который сглаживает временные ряды, придавая больший вес недавним данным и меньший — более старым</w:t>
            </w:r>
          </w:p>
        </w:tc>
      </w:tr>
      <w:tr w:rsidR="00A54A1C" w:rsidRPr="005B2D3F" w14:paraId="1C7FFE64" w14:textId="77777777" w:rsidTr="00A54A1C">
        <w:tc>
          <w:tcPr>
            <w:tcW w:w="3114" w:type="dxa"/>
          </w:tcPr>
          <w:p w14:paraId="35B2BC3E" w14:textId="5769CA56" w:rsidR="00A54A1C" w:rsidRPr="005B2D3F" w:rsidRDefault="005B2D3F" w:rsidP="00DE1559">
            <w:pPr>
              <w:jc w:val="both"/>
            </w:pPr>
            <w:r>
              <w:t>Метод экспоненциального сглаживания</w:t>
            </w:r>
          </w:p>
        </w:tc>
        <w:tc>
          <w:tcPr>
            <w:tcW w:w="7024" w:type="dxa"/>
          </w:tcPr>
          <w:p w14:paraId="24EC68DF" w14:textId="1A6371BB" w:rsidR="00A54A1C" w:rsidRPr="005B2D3F" w:rsidRDefault="005B2D3F" w:rsidP="005B2D3F">
            <w:pPr>
              <w:jc w:val="both"/>
            </w:pPr>
            <w:r>
              <w:t>Сглаживает случайные колебания данных и придает больший вес недавним значениям, постепенно уменьшая (экспоненциально) влияние более старых наблюдений</w:t>
            </w:r>
          </w:p>
        </w:tc>
      </w:tr>
      <w:tr w:rsidR="00A54A1C" w:rsidRPr="005B2D3F" w14:paraId="6CE9FD6B" w14:textId="77777777" w:rsidTr="00A54A1C">
        <w:tc>
          <w:tcPr>
            <w:tcW w:w="3114" w:type="dxa"/>
          </w:tcPr>
          <w:p w14:paraId="2A2A30CA" w14:textId="04569C24" w:rsidR="00A54A1C" w:rsidRPr="005B2D3F" w:rsidRDefault="005B2D3F" w:rsidP="00D37B6A">
            <w:pPr>
              <w:jc w:val="both"/>
            </w:pPr>
            <w:r>
              <w:t>Метод экспоненциального сглаживания с трендовым регулированием</w:t>
            </w:r>
          </w:p>
        </w:tc>
        <w:tc>
          <w:tcPr>
            <w:tcW w:w="7024" w:type="dxa"/>
          </w:tcPr>
          <w:p w14:paraId="2F9E748C" w14:textId="75E1CA04" w:rsidR="00A54A1C" w:rsidRPr="005B2D3F" w:rsidRDefault="005B2D3F" w:rsidP="005B2D3F">
            <w:pPr>
              <w:jc w:val="both"/>
            </w:pPr>
            <w:r>
              <w:t>А</w:t>
            </w:r>
            <w:r>
              <w:t>лгоритм прогнозирования временных рядов, который корректирует прогноз с учетом направления (роста или падения) и силы текущего тренда</w:t>
            </w:r>
          </w:p>
        </w:tc>
      </w:tr>
    </w:tbl>
    <w:p w14:paraId="1940E907" w14:textId="77777777" w:rsidR="00D37B6A" w:rsidRPr="005B2D3F" w:rsidRDefault="00D37B6A" w:rsidP="00136885">
      <w:pPr>
        <w:spacing w:after="0" w:line="240" w:lineRule="auto"/>
        <w:jc w:val="both"/>
        <w:rPr>
          <w:lang w:val="en-US"/>
        </w:rPr>
      </w:pPr>
    </w:p>
    <w:sectPr w:rsidR="00D37B6A" w:rsidRPr="005B2D3F" w:rsidSect="00C90116">
      <w:headerReference w:type="default" r:id="rId21"/>
      <w:footerReference w:type="default" r:id="rId22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40EBD" w14:textId="77777777" w:rsidR="008A6D4B" w:rsidRDefault="008A6D4B" w:rsidP="00BC3DDD">
      <w:pPr>
        <w:spacing w:after="0" w:line="240" w:lineRule="auto"/>
      </w:pPr>
      <w:r>
        <w:separator/>
      </w:r>
    </w:p>
  </w:endnote>
  <w:endnote w:type="continuationSeparator" w:id="0">
    <w:p w14:paraId="01ACDC3F" w14:textId="77777777" w:rsidR="008A6D4B" w:rsidRDefault="008A6D4B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1"/>
      <w:tblW w:w="10490" w:type="dxa"/>
      <w:tblInd w:w="-234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380"/>
      <w:gridCol w:w="512"/>
      <w:gridCol w:w="1314"/>
      <w:gridCol w:w="857"/>
      <w:gridCol w:w="571"/>
      <w:gridCol w:w="4000"/>
      <w:gridCol w:w="285"/>
      <w:gridCol w:w="285"/>
      <w:gridCol w:w="285"/>
      <w:gridCol w:w="857"/>
      <w:gridCol w:w="1144"/>
    </w:tblGrid>
    <w:tr w:rsidR="00453A3B" w:rsidRPr="00523356" w14:paraId="1B69737C" w14:textId="77777777" w:rsidTr="00062E24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FE6E905" w14:textId="77777777" w:rsidR="00453A3B" w:rsidRPr="00C80E63" w:rsidRDefault="00453A3B">
          <w:pPr>
            <w:pStyle w:val="aa"/>
            <w:rPr>
              <w:i/>
              <w:iCs/>
              <w:sz w:val="20"/>
              <w:szCs w:val="20"/>
            </w:rPr>
          </w:pP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88642B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1B9BDB8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DB01CE1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8509FD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8107BC8" w14:textId="67EE8D85" w:rsidR="00453A3B" w:rsidRPr="00062E24" w:rsidRDefault="00062E24" w:rsidP="00062E24">
          <w:pPr>
            <w:pStyle w:val="aa"/>
            <w:jc w:val="center"/>
            <w:rPr>
              <w:szCs w:val="28"/>
            </w:rPr>
          </w:pPr>
          <w:r w:rsidRPr="00062E24">
            <w:rPr>
              <w:szCs w:val="28"/>
            </w:rPr>
            <w:t>ОГУ</w:t>
          </w:r>
          <w:r w:rsidR="00265811">
            <w:rPr>
              <w:szCs w:val="28"/>
            </w:rPr>
            <w:t xml:space="preserve"> 09.02.07. 3026</w:t>
          </w:r>
          <w:r>
            <w:rPr>
              <w:szCs w:val="28"/>
            </w:rPr>
            <w:t xml:space="preserve">. </w:t>
          </w:r>
          <w:r w:rsidR="00D30688">
            <w:rPr>
              <w:szCs w:val="28"/>
            </w:rPr>
            <w:t>557</w:t>
          </w:r>
          <w:r>
            <w:rPr>
              <w:szCs w:val="28"/>
            </w:rPr>
            <w:t xml:space="preserve"> ПЗ</w:t>
          </w:r>
        </w:p>
      </w:tc>
    </w:tr>
    <w:tr w:rsidR="00453A3B" w:rsidRPr="00523356" w14:paraId="6A9D8D12" w14:textId="77777777" w:rsidTr="0092377C">
      <w:trPr>
        <w:trHeight w:val="283"/>
      </w:trPr>
      <w:tc>
        <w:tcPr>
          <w:tcW w:w="380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7802EFE" w14:textId="77777777" w:rsidR="00453A3B" w:rsidRPr="002D6E8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12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B97A309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56652B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73CE60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9C13C1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52A80D7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453A3B" w:rsidRPr="00523356" w14:paraId="68383C75" w14:textId="77777777" w:rsidTr="0092377C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939EAFE" w14:textId="77777777" w:rsidR="00453A3B" w:rsidRPr="002D6E8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Изм.</w:t>
          </w: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DF8EAFC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15BC825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№ докум.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1A245C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Подп.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F1AD00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Дата</w:t>
          </w: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8688BA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C80E63" w:rsidRPr="00523356" w14:paraId="55935491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743C2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proofErr w:type="spellStart"/>
          <w:r w:rsidRPr="002D6E86">
            <w:rPr>
              <w:i/>
              <w:iCs/>
              <w:sz w:val="16"/>
              <w:szCs w:val="16"/>
            </w:rPr>
            <w:t>Разраб</w:t>
          </w:r>
          <w:proofErr w:type="spellEnd"/>
          <w:r w:rsidRPr="002D6E86">
            <w:rPr>
              <w:i/>
              <w:iCs/>
              <w:sz w:val="16"/>
              <w:szCs w:val="16"/>
            </w:rPr>
            <w:t>.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6339FD9" w14:textId="7031A1BC" w:rsidR="00453A3B" w:rsidRPr="00556486" w:rsidRDefault="00556486" w:rsidP="00062E24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Истомин Д</w:t>
          </w:r>
          <w:r w:rsidR="00DD1DCF">
            <w:rPr>
              <w:sz w:val="16"/>
              <w:szCs w:val="16"/>
            </w:rPr>
            <w:t>.</w:t>
          </w:r>
          <w:r>
            <w:rPr>
              <w:sz w:val="16"/>
              <w:szCs w:val="16"/>
            </w:rPr>
            <w:t>Е</w:t>
          </w:r>
          <w:r w:rsidR="00DD1DCF">
            <w:rPr>
              <w:sz w:val="16"/>
              <w:szCs w:val="16"/>
            </w:rPr>
            <w:t>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58803D9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E0888A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86E5871" w14:textId="37E58B72" w:rsidR="00453A3B" w:rsidRPr="00D30688" w:rsidRDefault="00D30688" w:rsidP="00062E24">
          <w:pPr>
            <w:pStyle w:val="aa"/>
            <w:jc w:val="center"/>
            <w:rPr>
              <w:sz w:val="24"/>
              <w:szCs w:val="24"/>
            </w:rPr>
          </w:pPr>
          <w:r w:rsidRPr="00D30688">
            <w:rPr>
              <w:sz w:val="24"/>
            </w:rPr>
            <w:t>Разработка программного обеспечения «Жизнь» для исследование компьютерной модели искусственной жизни</w:t>
          </w:r>
        </w:p>
      </w:tc>
      <w:tc>
        <w:tcPr>
          <w:tcW w:w="855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439343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Лит.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7752B43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096C7B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Листов</w:t>
          </w:r>
        </w:p>
      </w:tc>
    </w:tr>
    <w:tr w:rsidR="00C80E63" w:rsidRPr="00523356" w14:paraId="65E1AB8E" w14:textId="77777777" w:rsidTr="00EB644B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202D2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Пров.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D6FCE10" w14:textId="7276DE30" w:rsidR="00453A3B" w:rsidRPr="00062E24" w:rsidRDefault="00EB644B" w:rsidP="00EB644B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Богданова В.С.</w:t>
          </w:r>
          <w:r w:rsidR="00062E24">
            <w:rPr>
              <w:sz w:val="16"/>
              <w:szCs w:val="16"/>
            </w:rPr>
            <w:t>.</w:t>
          </w: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41007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9BAFDF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ACC8F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A5767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BF179C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BF9AE17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9869EB" w14:textId="29668A9E" w:rsidR="00453A3B" w:rsidRPr="00793EC3" w:rsidRDefault="00793EC3" w:rsidP="00793EC3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  \* MERGEFORMAT </w:instrText>
          </w:r>
          <w:r>
            <w:rPr>
              <w:sz w:val="16"/>
              <w:szCs w:val="16"/>
            </w:rPr>
            <w:fldChar w:fldCharType="separate"/>
          </w:r>
          <w:r w:rsidR="008C5361">
            <w:rPr>
              <w:noProof/>
              <w:sz w:val="16"/>
              <w:szCs w:val="16"/>
            </w:rPr>
            <w:t>3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2433BC" w14:textId="323DF44C" w:rsidR="00453A3B" w:rsidRPr="00793EC3" w:rsidRDefault="00EB644B" w:rsidP="00793EC3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10</w:t>
          </w:r>
        </w:p>
      </w:tc>
    </w:tr>
    <w:tr w:rsidR="00C80E63" w:rsidRPr="00523356" w14:paraId="026F8D37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D7F54F5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8EB03D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AFEF18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1837D4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C6A45C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4044248" w14:textId="791D448D" w:rsidR="00453A3B" w:rsidRPr="00062E24" w:rsidRDefault="00265811" w:rsidP="00062E24">
          <w:pPr>
            <w:pStyle w:val="aa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24</w:t>
          </w:r>
          <w:r w:rsidR="00062E24">
            <w:rPr>
              <w:sz w:val="24"/>
              <w:szCs w:val="24"/>
            </w:rPr>
            <w:t>ИСП</w:t>
          </w:r>
          <w:r w:rsidR="00062E24" w:rsidRPr="00D30688">
            <w:rPr>
              <w:sz w:val="24"/>
              <w:szCs w:val="24"/>
            </w:rPr>
            <w:t>-1</w:t>
          </w:r>
        </w:p>
      </w:tc>
    </w:tr>
    <w:tr w:rsidR="00C80E63" w:rsidRPr="00523356" w14:paraId="47797E25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892E48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Н. контр.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C1359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0317327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41B8E8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38223F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8683C2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C80E63" w:rsidRPr="00523356" w14:paraId="2000A690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AE9350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Утв.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FA3EA0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E55763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FA40E7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CADA52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8264A6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</w:tbl>
  <w:p w14:paraId="540299AF" w14:textId="77777777" w:rsidR="00FF27E5" w:rsidRPr="00C80E63" w:rsidRDefault="00FF27E5">
    <w:pPr>
      <w:pStyle w:val="aa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0B4CE" w14:textId="7189347D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2E057E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26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" filled="f" strokecolor="black [3213]" strokeweight="1.5pt">
              <v:textbox>
                <w:txbxContent>
                  <w:p w14:paraId="543D8209" w14:textId="03A489B3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2E057E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27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81F8B" w14:textId="77777777" w:rsidR="008A6D4B" w:rsidRDefault="008A6D4B" w:rsidP="00BC3DDD">
      <w:pPr>
        <w:spacing w:after="0" w:line="240" w:lineRule="auto"/>
      </w:pPr>
      <w:r>
        <w:separator/>
      </w:r>
    </w:p>
  </w:footnote>
  <w:footnote w:type="continuationSeparator" w:id="0">
    <w:p w14:paraId="190CF733" w14:textId="77777777" w:rsidR="008A6D4B" w:rsidRDefault="008A6D4B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82705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8C74463" wp14:editId="20564FFC">
              <wp:simplePos x="0" y="0"/>
              <wp:positionH relativeFrom="page">
                <wp:posOffset>685054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81F408" id="Прямоугольник 5" o:spid="_x0000_s1026" style="position:absolute;margin-left:53.95pt;margin-top:14.2pt;width:524.4pt;height:813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5CCCA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979"/>
    <w:multiLevelType w:val="hybridMultilevel"/>
    <w:tmpl w:val="1A5EDF4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7">
      <w:start w:val="1"/>
      <w:numFmt w:val="lowerLetter"/>
      <w:lvlText w:val="%2)"/>
      <w:lvlJc w:val="left"/>
      <w:pPr>
        <w:ind w:left="1429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D22D7"/>
    <w:multiLevelType w:val="hybridMultilevel"/>
    <w:tmpl w:val="B012116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A2A2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3F4347"/>
    <w:multiLevelType w:val="hybridMultilevel"/>
    <w:tmpl w:val="97AC2044"/>
    <w:lvl w:ilvl="0" w:tplc="F4A2A2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AD498E"/>
    <w:multiLevelType w:val="hybridMultilevel"/>
    <w:tmpl w:val="E9A4B8C2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A2A2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750F1D"/>
    <w:multiLevelType w:val="hybridMultilevel"/>
    <w:tmpl w:val="ABCC6064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04190011">
      <w:start w:val="1"/>
      <w:numFmt w:val="decimal"/>
      <w:lvlText w:val="%2)"/>
      <w:lvlJc w:val="left"/>
      <w:pPr>
        <w:ind w:left="142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FBB3128"/>
    <w:multiLevelType w:val="hybridMultilevel"/>
    <w:tmpl w:val="F918D078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A2A22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626CE9"/>
    <w:multiLevelType w:val="hybridMultilevel"/>
    <w:tmpl w:val="CA6C3744"/>
    <w:lvl w:ilvl="0" w:tplc="F4A2A2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36944D1"/>
    <w:multiLevelType w:val="hybridMultilevel"/>
    <w:tmpl w:val="85F8FF7E"/>
    <w:lvl w:ilvl="0" w:tplc="F4A2A2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3D46C88"/>
    <w:multiLevelType w:val="hybridMultilevel"/>
    <w:tmpl w:val="DEF0328C"/>
    <w:lvl w:ilvl="0" w:tplc="F4A2A2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4EB3053"/>
    <w:multiLevelType w:val="hybridMultilevel"/>
    <w:tmpl w:val="20FA6642"/>
    <w:lvl w:ilvl="0" w:tplc="F4A2A2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55D533D"/>
    <w:multiLevelType w:val="hybridMultilevel"/>
    <w:tmpl w:val="3A5895F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D3E809AA">
      <w:start w:val="8"/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59E043E"/>
    <w:multiLevelType w:val="hybridMultilevel"/>
    <w:tmpl w:val="B630FDCA"/>
    <w:lvl w:ilvl="0" w:tplc="F4A2A2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C354F91"/>
    <w:multiLevelType w:val="hybridMultilevel"/>
    <w:tmpl w:val="9B08F88C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A2A2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F08217F"/>
    <w:multiLevelType w:val="hybridMultilevel"/>
    <w:tmpl w:val="EC0E7F96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A2A2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F2F1109"/>
    <w:multiLevelType w:val="hybridMultilevel"/>
    <w:tmpl w:val="DDD49B2E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A2A2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2E553F0"/>
    <w:multiLevelType w:val="hybridMultilevel"/>
    <w:tmpl w:val="9DD45D92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A2A2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B7147B0"/>
    <w:multiLevelType w:val="hybridMultilevel"/>
    <w:tmpl w:val="39C6DDEE"/>
    <w:lvl w:ilvl="0" w:tplc="F4A2A22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30D63C22"/>
    <w:multiLevelType w:val="hybridMultilevel"/>
    <w:tmpl w:val="E8E8C7F2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A2A22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3480ADB"/>
    <w:multiLevelType w:val="hybridMultilevel"/>
    <w:tmpl w:val="406E4B2A"/>
    <w:lvl w:ilvl="0" w:tplc="F4A2A2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4AE4641"/>
    <w:multiLevelType w:val="hybridMultilevel"/>
    <w:tmpl w:val="C4CC495E"/>
    <w:lvl w:ilvl="0" w:tplc="F4A2A22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36730A2E"/>
    <w:multiLevelType w:val="hybridMultilevel"/>
    <w:tmpl w:val="AA88BC0C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A2A22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82B1746"/>
    <w:multiLevelType w:val="hybridMultilevel"/>
    <w:tmpl w:val="00E0F3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6156B75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5429D2"/>
    <w:multiLevelType w:val="hybridMultilevel"/>
    <w:tmpl w:val="5058D8A2"/>
    <w:lvl w:ilvl="0" w:tplc="F4A2A2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CB94CD8"/>
    <w:multiLevelType w:val="hybridMultilevel"/>
    <w:tmpl w:val="3996B0D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EC66993"/>
    <w:multiLevelType w:val="hybridMultilevel"/>
    <w:tmpl w:val="CBC038B4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A2A2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19B2C03"/>
    <w:multiLevelType w:val="hybridMultilevel"/>
    <w:tmpl w:val="96AE29D8"/>
    <w:lvl w:ilvl="0" w:tplc="F4A2A22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42C11C49"/>
    <w:multiLevelType w:val="hybridMultilevel"/>
    <w:tmpl w:val="4734E58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5E932FC"/>
    <w:multiLevelType w:val="hybridMultilevel"/>
    <w:tmpl w:val="C5BEB2D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A2A2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CB62F5F"/>
    <w:multiLevelType w:val="hybridMultilevel"/>
    <w:tmpl w:val="094E617A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A2A2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2846A3A"/>
    <w:multiLevelType w:val="hybridMultilevel"/>
    <w:tmpl w:val="3AE4CFB6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04190011">
      <w:start w:val="1"/>
      <w:numFmt w:val="decimal"/>
      <w:lvlText w:val="%2)"/>
      <w:lvlJc w:val="left"/>
      <w:pPr>
        <w:ind w:left="142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9C10C1F"/>
    <w:multiLevelType w:val="hybridMultilevel"/>
    <w:tmpl w:val="0D96B1B2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A2A2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ABE6780"/>
    <w:multiLevelType w:val="hybridMultilevel"/>
    <w:tmpl w:val="F000E5F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4A2A2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E24C13"/>
    <w:multiLevelType w:val="hybridMultilevel"/>
    <w:tmpl w:val="3D5E9952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A2A2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AFF2FA9"/>
    <w:multiLevelType w:val="hybridMultilevel"/>
    <w:tmpl w:val="81F03E7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A2A2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DAC55E9"/>
    <w:multiLevelType w:val="hybridMultilevel"/>
    <w:tmpl w:val="9E4E9856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A2A2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DDC1C14"/>
    <w:multiLevelType w:val="hybridMultilevel"/>
    <w:tmpl w:val="B952231E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A2A2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F8D6A2C"/>
    <w:multiLevelType w:val="hybridMultilevel"/>
    <w:tmpl w:val="EA3C97C2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A2A2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09A5121"/>
    <w:multiLevelType w:val="hybridMultilevel"/>
    <w:tmpl w:val="855CA5F2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A2A22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5A36104"/>
    <w:multiLevelType w:val="hybridMultilevel"/>
    <w:tmpl w:val="0FA20D28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A2A22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86C436A"/>
    <w:multiLevelType w:val="hybridMultilevel"/>
    <w:tmpl w:val="8BCC8B66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A2A2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A6619BC"/>
    <w:multiLevelType w:val="hybridMultilevel"/>
    <w:tmpl w:val="0CF441D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1B76DDFE">
      <w:start w:val="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6B335934"/>
    <w:multiLevelType w:val="hybridMultilevel"/>
    <w:tmpl w:val="33A6F982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A2A22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029306D"/>
    <w:multiLevelType w:val="hybridMultilevel"/>
    <w:tmpl w:val="0562F2CE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A2A2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0D57638"/>
    <w:multiLevelType w:val="hybridMultilevel"/>
    <w:tmpl w:val="9DB0FF8C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A2A2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5E06C96"/>
    <w:multiLevelType w:val="hybridMultilevel"/>
    <w:tmpl w:val="9A8A207A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A2A22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AFD7C55"/>
    <w:multiLevelType w:val="hybridMultilevel"/>
    <w:tmpl w:val="8C34115A"/>
    <w:lvl w:ilvl="0" w:tplc="04190011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7DE87187"/>
    <w:multiLevelType w:val="hybridMultilevel"/>
    <w:tmpl w:val="DE62FA2A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A2A2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E902C2A"/>
    <w:multiLevelType w:val="hybridMultilevel"/>
    <w:tmpl w:val="8F7E570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4A2A2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930FFF"/>
    <w:multiLevelType w:val="hybridMultilevel"/>
    <w:tmpl w:val="0E5E7D9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A2A22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20295042">
    <w:abstractNumId w:val="26"/>
  </w:num>
  <w:num w:numId="2" w16cid:durableId="949699045">
    <w:abstractNumId w:val="21"/>
  </w:num>
  <w:num w:numId="3" w16cid:durableId="424571671">
    <w:abstractNumId w:val="0"/>
  </w:num>
  <w:num w:numId="4" w16cid:durableId="1146776992">
    <w:abstractNumId w:val="40"/>
  </w:num>
  <w:num w:numId="5" w16cid:durableId="901595403">
    <w:abstractNumId w:val="2"/>
  </w:num>
  <w:num w:numId="6" w16cid:durableId="1795756727">
    <w:abstractNumId w:val="16"/>
  </w:num>
  <w:num w:numId="7" w16cid:durableId="1576089228">
    <w:abstractNumId w:val="19"/>
  </w:num>
  <w:num w:numId="8" w16cid:durableId="1629124229">
    <w:abstractNumId w:val="45"/>
  </w:num>
  <w:num w:numId="9" w16cid:durableId="604118356">
    <w:abstractNumId w:val="25"/>
  </w:num>
  <w:num w:numId="10" w16cid:durableId="1223714876">
    <w:abstractNumId w:val="9"/>
  </w:num>
  <w:num w:numId="11" w16cid:durableId="347296737">
    <w:abstractNumId w:val="7"/>
  </w:num>
  <w:num w:numId="12" w16cid:durableId="187452144">
    <w:abstractNumId w:val="10"/>
  </w:num>
  <w:num w:numId="13" w16cid:durableId="2075346716">
    <w:abstractNumId w:val="22"/>
  </w:num>
  <w:num w:numId="14" w16cid:durableId="514997335">
    <w:abstractNumId w:val="11"/>
  </w:num>
  <w:num w:numId="15" w16cid:durableId="982004465">
    <w:abstractNumId w:val="8"/>
  </w:num>
  <w:num w:numId="16" w16cid:durableId="2066635240">
    <w:abstractNumId w:val="24"/>
  </w:num>
  <w:num w:numId="17" w16cid:durableId="1683507547">
    <w:abstractNumId w:val="36"/>
  </w:num>
  <w:num w:numId="18" w16cid:durableId="1803843156">
    <w:abstractNumId w:val="18"/>
  </w:num>
  <w:num w:numId="19" w16cid:durableId="463279546">
    <w:abstractNumId w:val="23"/>
  </w:num>
  <w:num w:numId="20" w16cid:durableId="1249119184">
    <w:abstractNumId w:val="1"/>
  </w:num>
  <w:num w:numId="21" w16cid:durableId="221067993">
    <w:abstractNumId w:val="34"/>
  </w:num>
  <w:num w:numId="22" w16cid:durableId="1018855180">
    <w:abstractNumId w:val="12"/>
  </w:num>
  <w:num w:numId="23" w16cid:durableId="1251889701">
    <w:abstractNumId w:val="32"/>
  </w:num>
  <w:num w:numId="24" w16cid:durableId="46613024">
    <w:abstractNumId w:val="42"/>
  </w:num>
  <w:num w:numId="25" w16cid:durableId="1975018914">
    <w:abstractNumId w:val="15"/>
  </w:num>
  <w:num w:numId="26" w16cid:durableId="137840634">
    <w:abstractNumId w:val="3"/>
  </w:num>
  <w:num w:numId="27" w16cid:durableId="666253671">
    <w:abstractNumId w:val="46"/>
  </w:num>
  <w:num w:numId="28" w16cid:durableId="1081567125">
    <w:abstractNumId w:val="30"/>
  </w:num>
  <w:num w:numId="29" w16cid:durableId="1797797639">
    <w:abstractNumId w:val="39"/>
  </w:num>
  <w:num w:numId="30" w16cid:durableId="1930263298">
    <w:abstractNumId w:val="47"/>
  </w:num>
  <w:num w:numId="31" w16cid:durableId="1979727642">
    <w:abstractNumId w:val="31"/>
  </w:num>
  <w:num w:numId="32" w16cid:durableId="421531611">
    <w:abstractNumId w:val="28"/>
  </w:num>
  <w:num w:numId="33" w16cid:durableId="682393130">
    <w:abstractNumId w:val="14"/>
  </w:num>
  <w:num w:numId="34" w16cid:durableId="453063738">
    <w:abstractNumId w:val="33"/>
  </w:num>
  <w:num w:numId="35" w16cid:durableId="1131249114">
    <w:abstractNumId w:val="13"/>
  </w:num>
  <w:num w:numId="36" w16cid:durableId="2142067424">
    <w:abstractNumId w:val="5"/>
  </w:num>
  <w:num w:numId="37" w16cid:durableId="520557481">
    <w:abstractNumId w:val="27"/>
  </w:num>
  <w:num w:numId="38" w16cid:durableId="146434019">
    <w:abstractNumId w:val="44"/>
  </w:num>
  <w:num w:numId="39" w16cid:durableId="1792092085">
    <w:abstractNumId w:val="48"/>
  </w:num>
  <w:num w:numId="40" w16cid:durableId="663751449">
    <w:abstractNumId w:val="17"/>
  </w:num>
  <w:num w:numId="41" w16cid:durableId="388770032">
    <w:abstractNumId w:val="37"/>
  </w:num>
  <w:num w:numId="42" w16cid:durableId="714936764">
    <w:abstractNumId w:val="38"/>
  </w:num>
  <w:num w:numId="43" w16cid:durableId="917590720">
    <w:abstractNumId w:val="20"/>
  </w:num>
  <w:num w:numId="44" w16cid:durableId="1542591726">
    <w:abstractNumId w:val="41"/>
  </w:num>
  <w:num w:numId="45" w16cid:durableId="578296793">
    <w:abstractNumId w:val="6"/>
  </w:num>
  <w:num w:numId="46" w16cid:durableId="1994869719">
    <w:abstractNumId w:val="29"/>
  </w:num>
  <w:num w:numId="47" w16cid:durableId="1895896708">
    <w:abstractNumId w:val="4"/>
  </w:num>
  <w:num w:numId="48" w16cid:durableId="547768763">
    <w:abstractNumId w:val="43"/>
  </w:num>
  <w:num w:numId="49" w16cid:durableId="1682732872">
    <w:abstractNumId w:val="35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244D"/>
    <w:rsid w:val="00002EEF"/>
    <w:rsid w:val="00005395"/>
    <w:rsid w:val="00010BCE"/>
    <w:rsid w:val="000228B0"/>
    <w:rsid w:val="00027F2D"/>
    <w:rsid w:val="00030797"/>
    <w:rsid w:val="00031682"/>
    <w:rsid w:val="00032146"/>
    <w:rsid w:val="00036124"/>
    <w:rsid w:val="00042B3F"/>
    <w:rsid w:val="00047C11"/>
    <w:rsid w:val="00052ED8"/>
    <w:rsid w:val="00054E63"/>
    <w:rsid w:val="00057D6F"/>
    <w:rsid w:val="00060C68"/>
    <w:rsid w:val="00062E24"/>
    <w:rsid w:val="00083EE9"/>
    <w:rsid w:val="000853E5"/>
    <w:rsid w:val="00085BD6"/>
    <w:rsid w:val="00091A94"/>
    <w:rsid w:val="000979B1"/>
    <w:rsid w:val="000C03FF"/>
    <w:rsid w:val="000C082B"/>
    <w:rsid w:val="000C2721"/>
    <w:rsid w:val="000F1B6B"/>
    <w:rsid w:val="001105AC"/>
    <w:rsid w:val="001130E0"/>
    <w:rsid w:val="001171E1"/>
    <w:rsid w:val="00133DC5"/>
    <w:rsid w:val="00136885"/>
    <w:rsid w:val="0014572B"/>
    <w:rsid w:val="001519AB"/>
    <w:rsid w:val="001566BA"/>
    <w:rsid w:val="001607BB"/>
    <w:rsid w:val="00167287"/>
    <w:rsid w:val="00176E38"/>
    <w:rsid w:val="00185CCF"/>
    <w:rsid w:val="00195830"/>
    <w:rsid w:val="00195A2E"/>
    <w:rsid w:val="001A07BA"/>
    <w:rsid w:val="001A3C88"/>
    <w:rsid w:val="001B5350"/>
    <w:rsid w:val="001C0E59"/>
    <w:rsid w:val="001C6ED4"/>
    <w:rsid w:val="001D63E0"/>
    <w:rsid w:val="001D6C90"/>
    <w:rsid w:val="001E08A4"/>
    <w:rsid w:val="002031F4"/>
    <w:rsid w:val="00207CE8"/>
    <w:rsid w:val="0021294F"/>
    <w:rsid w:val="00221104"/>
    <w:rsid w:val="00221851"/>
    <w:rsid w:val="00243C26"/>
    <w:rsid w:val="0024687E"/>
    <w:rsid w:val="002521B5"/>
    <w:rsid w:val="00261E97"/>
    <w:rsid w:val="0026257C"/>
    <w:rsid w:val="00265811"/>
    <w:rsid w:val="00266036"/>
    <w:rsid w:val="00283DB5"/>
    <w:rsid w:val="002915C5"/>
    <w:rsid w:val="002B34AF"/>
    <w:rsid w:val="002B39BD"/>
    <w:rsid w:val="002B6D07"/>
    <w:rsid w:val="002C5298"/>
    <w:rsid w:val="002D302B"/>
    <w:rsid w:val="002D6E86"/>
    <w:rsid w:val="002E057E"/>
    <w:rsid w:val="002E2869"/>
    <w:rsid w:val="002E2DC8"/>
    <w:rsid w:val="002F1656"/>
    <w:rsid w:val="002F2A97"/>
    <w:rsid w:val="002F71E2"/>
    <w:rsid w:val="00301186"/>
    <w:rsid w:val="00302A40"/>
    <w:rsid w:val="00304E7C"/>
    <w:rsid w:val="00314B64"/>
    <w:rsid w:val="00321624"/>
    <w:rsid w:val="00342074"/>
    <w:rsid w:val="00342096"/>
    <w:rsid w:val="00344B3C"/>
    <w:rsid w:val="0034501C"/>
    <w:rsid w:val="003458DE"/>
    <w:rsid w:val="00354B8B"/>
    <w:rsid w:val="0036235E"/>
    <w:rsid w:val="00362CF0"/>
    <w:rsid w:val="003657F8"/>
    <w:rsid w:val="003666F4"/>
    <w:rsid w:val="00366A8A"/>
    <w:rsid w:val="00373977"/>
    <w:rsid w:val="00377285"/>
    <w:rsid w:val="00392EA6"/>
    <w:rsid w:val="00394665"/>
    <w:rsid w:val="00396DA7"/>
    <w:rsid w:val="003A1481"/>
    <w:rsid w:val="003A731D"/>
    <w:rsid w:val="003C627E"/>
    <w:rsid w:val="003D3DB6"/>
    <w:rsid w:val="003D4E85"/>
    <w:rsid w:val="003D58F9"/>
    <w:rsid w:val="003F6477"/>
    <w:rsid w:val="004001FD"/>
    <w:rsid w:val="00412A25"/>
    <w:rsid w:val="00416922"/>
    <w:rsid w:val="0044135B"/>
    <w:rsid w:val="004470C3"/>
    <w:rsid w:val="00450ABA"/>
    <w:rsid w:val="00453A3B"/>
    <w:rsid w:val="00457D8A"/>
    <w:rsid w:val="00463E97"/>
    <w:rsid w:val="00466642"/>
    <w:rsid w:val="00483312"/>
    <w:rsid w:val="0048469D"/>
    <w:rsid w:val="0048501A"/>
    <w:rsid w:val="0048686B"/>
    <w:rsid w:val="00487DF4"/>
    <w:rsid w:val="00492E8C"/>
    <w:rsid w:val="00494911"/>
    <w:rsid w:val="004A306C"/>
    <w:rsid w:val="004A79FC"/>
    <w:rsid w:val="004B177B"/>
    <w:rsid w:val="004D2C76"/>
    <w:rsid w:val="004D3C2C"/>
    <w:rsid w:val="004E07AF"/>
    <w:rsid w:val="004E25F4"/>
    <w:rsid w:val="004E4713"/>
    <w:rsid w:val="004E767C"/>
    <w:rsid w:val="004E7B48"/>
    <w:rsid w:val="004E7B7C"/>
    <w:rsid w:val="004F22D7"/>
    <w:rsid w:val="004F3237"/>
    <w:rsid w:val="0050070B"/>
    <w:rsid w:val="00505006"/>
    <w:rsid w:val="00505197"/>
    <w:rsid w:val="005052C2"/>
    <w:rsid w:val="00516EAE"/>
    <w:rsid w:val="00523356"/>
    <w:rsid w:val="005263D6"/>
    <w:rsid w:val="00540A05"/>
    <w:rsid w:val="0054147A"/>
    <w:rsid w:val="00542F1D"/>
    <w:rsid w:val="00544852"/>
    <w:rsid w:val="0054502A"/>
    <w:rsid w:val="00556486"/>
    <w:rsid w:val="00556E23"/>
    <w:rsid w:val="00577A2C"/>
    <w:rsid w:val="00584867"/>
    <w:rsid w:val="00587EFB"/>
    <w:rsid w:val="00590463"/>
    <w:rsid w:val="005A53B5"/>
    <w:rsid w:val="005B197A"/>
    <w:rsid w:val="005B2D3F"/>
    <w:rsid w:val="005B51FF"/>
    <w:rsid w:val="005C5B92"/>
    <w:rsid w:val="005C6B28"/>
    <w:rsid w:val="005C78B9"/>
    <w:rsid w:val="005D6495"/>
    <w:rsid w:val="005D6958"/>
    <w:rsid w:val="005E2498"/>
    <w:rsid w:val="006003FE"/>
    <w:rsid w:val="00604570"/>
    <w:rsid w:val="00604DB7"/>
    <w:rsid w:val="006307CE"/>
    <w:rsid w:val="00634397"/>
    <w:rsid w:val="00634B71"/>
    <w:rsid w:val="00650E61"/>
    <w:rsid w:val="006514DF"/>
    <w:rsid w:val="00654334"/>
    <w:rsid w:val="00660355"/>
    <w:rsid w:val="0066209D"/>
    <w:rsid w:val="00664611"/>
    <w:rsid w:val="00667D1E"/>
    <w:rsid w:val="00672812"/>
    <w:rsid w:val="00685250"/>
    <w:rsid w:val="00685B91"/>
    <w:rsid w:val="006864D1"/>
    <w:rsid w:val="00690812"/>
    <w:rsid w:val="0069555A"/>
    <w:rsid w:val="00696783"/>
    <w:rsid w:val="006B7537"/>
    <w:rsid w:val="006D11C8"/>
    <w:rsid w:val="006F2D2F"/>
    <w:rsid w:val="006F3777"/>
    <w:rsid w:val="007039F1"/>
    <w:rsid w:val="00710711"/>
    <w:rsid w:val="00711FE0"/>
    <w:rsid w:val="007123E1"/>
    <w:rsid w:val="007160DB"/>
    <w:rsid w:val="00717620"/>
    <w:rsid w:val="007324D2"/>
    <w:rsid w:val="00736C09"/>
    <w:rsid w:val="007434AA"/>
    <w:rsid w:val="007448FB"/>
    <w:rsid w:val="00760B6B"/>
    <w:rsid w:val="00760BB2"/>
    <w:rsid w:val="00762BB0"/>
    <w:rsid w:val="00763E9C"/>
    <w:rsid w:val="00770301"/>
    <w:rsid w:val="00770DF6"/>
    <w:rsid w:val="007833C5"/>
    <w:rsid w:val="007933EB"/>
    <w:rsid w:val="00793EC3"/>
    <w:rsid w:val="00794201"/>
    <w:rsid w:val="007964B7"/>
    <w:rsid w:val="00797F64"/>
    <w:rsid w:val="007B6EFC"/>
    <w:rsid w:val="007C48E4"/>
    <w:rsid w:val="007C796A"/>
    <w:rsid w:val="007D1FC2"/>
    <w:rsid w:val="007D3E18"/>
    <w:rsid w:val="007D77BF"/>
    <w:rsid w:val="007D7CD6"/>
    <w:rsid w:val="007E2395"/>
    <w:rsid w:val="007F1330"/>
    <w:rsid w:val="007F2368"/>
    <w:rsid w:val="007F325A"/>
    <w:rsid w:val="00801064"/>
    <w:rsid w:val="008015F0"/>
    <w:rsid w:val="00802B3A"/>
    <w:rsid w:val="00803761"/>
    <w:rsid w:val="00814030"/>
    <w:rsid w:val="008150FE"/>
    <w:rsid w:val="008152EA"/>
    <w:rsid w:val="0081600A"/>
    <w:rsid w:val="00816010"/>
    <w:rsid w:val="008238C6"/>
    <w:rsid w:val="00827B62"/>
    <w:rsid w:val="00842FFF"/>
    <w:rsid w:val="00847172"/>
    <w:rsid w:val="008524A6"/>
    <w:rsid w:val="0085568A"/>
    <w:rsid w:val="00855E5D"/>
    <w:rsid w:val="008625B4"/>
    <w:rsid w:val="0086296A"/>
    <w:rsid w:val="008641A2"/>
    <w:rsid w:val="00874DDF"/>
    <w:rsid w:val="008751EC"/>
    <w:rsid w:val="00875BE7"/>
    <w:rsid w:val="00875EBB"/>
    <w:rsid w:val="008929F8"/>
    <w:rsid w:val="008979BD"/>
    <w:rsid w:val="008A6D4B"/>
    <w:rsid w:val="008B3BAB"/>
    <w:rsid w:val="008B6E23"/>
    <w:rsid w:val="008C5361"/>
    <w:rsid w:val="008C54A1"/>
    <w:rsid w:val="008D00CA"/>
    <w:rsid w:val="008D3E13"/>
    <w:rsid w:val="008D3E3D"/>
    <w:rsid w:val="008E7D94"/>
    <w:rsid w:val="008F09F8"/>
    <w:rsid w:val="008F6B88"/>
    <w:rsid w:val="0090103B"/>
    <w:rsid w:val="00906D3E"/>
    <w:rsid w:val="009108EE"/>
    <w:rsid w:val="009122DE"/>
    <w:rsid w:val="00915235"/>
    <w:rsid w:val="0092377C"/>
    <w:rsid w:val="009326CA"/>
    <w:rsid w:val="00932AF2"/>
    <w:rsid w:val="009345AC"/>
    <w:rsid w:val="009367ED"/>
    <w:rsid w:val="00941C59"/>
    <w:rsid w:val="00947603"/>
    <w:rsid w:val="00954612"/>
    <w:rsid w:val="00964CF4"/>
    <w:rsid w:val="00964F4B"/>
    <w:rsid w:val="009679F8"/>
    <w:rsid w:val="00972495"/>
    <w:rsid w:val="00986925"/>
    <w:rsid w:val="009960C5"/>
    <w:rsid w:val="009A40E1"/>
    <w:rsid w:val="009A5CFE"/>
    <w:rsid w:val="009B452E"/>
    <w:rsid w:val="009B4E31"/>
    <w:rsid w:val="009C0E2E"/>
    <w:rsid w:val="009C5919"/>
    <w:rsid w:val="009D49FB"/>
    <w:rsid w:val="009E2008"/>
    <w:rsid w:val="009E51F2"/>
    <w:rsid w:val="009F68E2"/>
    <w:rsid w:val="009F7EE9"/>
    <w:rsid w:val="00A0204A"/>
    <w:rsid w:val="00A17283"/>
    <w:rsid w:val="00A22016"/>
    <w:rsid w:val="00A22926"/>
    <w:rsid w:val="00A251FD"/>
    <w:rsid w:val="00A25B3B"/>
    <w:rsid w:val="00A3651D"/>
    <w:rsid w:val="00A40B37"/>
    <w:rsid w:val="00A45D36"/>
    <w:rsid w:val="00A46AAC"/>
    <w:rsid w:val="00A52631"/>
    <w:rsid w:val="00A532DB"/>
    <w:rsid w:val="00A54A1C"/>
    <w:rsid w:val="00A71B3F"/>
    <w:rsid w:val="00A7299C"/>
    <w:rsid w:val="00A7336C"/>
    <w:rsid w:val="00A74503"/>
    <w:rsid w:val="00A76215"/>
    <w:rsid w:val="00A76EA8"/>
    <w:rsid w:val="00A80600"/>
    <w:rsid w:val="00A80E0C"/>
    <w:rsid w:val="00A8602B"/>
    <w:rsid w:val="00A90B18"/>
    <w:rsid w:val="00AA30A7"/>
    <w:rsid w:val="00AB1506"/>
    <w:rsid w:val="00AB4D81"/>
    <w:rsid w:val="00AC1A18"/>
    <w:rsid w:val="00AC6975"/>
    <w:rsid w:val="00AD3826"/>
    <w:rsid w:val="00AD44E7"/>
    <w:rsid w:val="00AD58FF"/>
    <w:rsid w:val="00AE145A"/>
    <w:rsid w:val="00AE6237"/>
    <w:rsid w:val="00AF38B2"/>
    <w:rsid w:val="00AF511F"/>
    <w:rsid w:val="00B04645"/>
    <w:rsid w:val="00B07A87"/>
    <w:rsid w:val="00B13B01"/>
    <w:rsid w:val="00B22545"/>
    <w:rsid w:val="00B318AE"/>
    <w:rsid w:val="00B3303C"/>
    <w:rsid w:val="00B362C2"/>
    <w:rsid w:val="00B4528C"/>
    <w:rsid w:val="00B628DA"/>
    <w:rsid w:val="00B66A60"/>
    <w:rsid w:val="00B71013"/>
    <w:rsid w:val="00B72539"/>
    <w:rsid w:val="00B74A69"/>
    <w:rsid w:val="00B76568"/>
    <w:rsid w:val="00B809EF"/>
    <w:rsid w:val="00B84BBC"/>
    <w:rsid w:val="00B91DD7"/>
    <w:rsid w:val="00B94AB7"/>
    <w:rsid w:val="00BA1D9A"/>
    <w:rsid w:val="00BB07EA"/>
    <w:rsid w:val="00BB2C1F"/>
    <w:rsid w:val="00BB4928"/>
    <w:rsid w:val="00BC36DE"/>
    <w:rsid w:val="00BC3DDD"/>
    <w:rsid w:val="00BD562B"/>
    <w:rsid w:val="00BD5BBF"/>
    <w:rsid w:val="00BF5832"/>
    <w:rsid w:val="00BF7C41"/>
    <w:rsid w:val="00C02F86"/>
    <w:rsid w:val="00C0575B"/>
    <w:rsid w:val="00C101D6"/>
    <w:rsid w:val="00C16239"/>
    <w:rsid w:val="00C2058D"/>
    <w:rsid w:val="00C239AB"/>
    <w:rsid w:val="00C2659F"/>
    <w:rsid w:val="00C43895"/>
    <w:rsid w:val="00C44C64"/>
    <w:rsid w:val="00C4711F"/>
    <w:rsid w:val="00C600A7"/>
    <w:rsid w:val="00C73538"/>
    <w:rsid w:val="00C74A78"/>
    <w:rsid w:val="00C74D4B"/>
    <w:rsid w:val="00C76779"/>
    <w:rsid w:val="00C80E63"/>
    <w:rsid w:val="00C819F7"/>
    <w:rsid w:val="00C90116"/>
    <w:rsid w:val="00C96920"/>
    <w:rsid w:val="00C97AAB"/>
    <w:rsid w:val="00CA41F0"/>
    <w:rsid w:val="00CB7A5B"/>
    <w:rsid w:val="00CC42CF"/>
    <w:rsid w:val="00CC4770"/>
    <w:rsid w:val="00CD5271"/>
    <w:rsid w:val="00CE199A"/>
    <w:rsid w:val="00D03821"/>
    <w:rsid w:val="00D11FAC"/>
    <w:rsid w:val="00D167C2"/>
    <w:rsid w:val="00D25583"/>
    <w:rsid w:val="00D266DA"/>
    <w:rsid w:val="00D30688"/>
    <w:rsid w:val="00D32426"/>
    <w:rsid w:val="00D34231"/>
    <w:rsid w:val="00D3797C"/>
    <w:rsid w:val="00D37B6A"/>
    <w:rsid w:val="00D37BC1"/>
    <w:rsid w:val="00D43E12"/>
    <w:rsid w:val="00D440FB"/>
    <w:rsid w:val="00D50CC4"/>
    <w:rsid w:val="00D70623"/>
    <w:rsid w:val="00D84B6C"/>
    <w:rsid w:val="00D87F88"/>
    <w:rsid w:val="00D9040D"/>
    <w:rsid w:val="00D944C9"/>
    <w:rsid w:val="00DA4F0F"/>
    <w:rsid w:val="00DB71FD"/>
    <w:rsid w:val="00DD1DCF"/>
    <w:rsid w:val="00DE1559"/>
    <w:rsid w:val="00DE2605"/>
    <w:rsid w:val="00DE3174"/>
    <w:rsid w:val="00DE3893"/>
    <w:rsid w:val="00DF3F4E"/>
    <w:rsid w:val="00E16076"/>
    <w:rsid w:val="00E254DD"/>
    <w:rsid w:val="00E41C72"/>
    <w:rsid w:val="00E43DB6"/>
    <w:rsid w:val="00E51FCA"/>
    <w:rsid w:val="00E5428A"/>
    <w:rsid w:val="00E55F17"/>
    <w:rsid w:val="00E5723E"/>
    <w:rsid w:val="00E6166E"/>
    <w:rsid w:val="00E61C7E"/>
    <w:rsid w:val="00E63433"/>
    <w:rsid w:val="00E63710"/>
    <w:rsid w:val="00E64CF1"/>
    <w:rsid w:val="00E65284"/>
    <w:rsid w:val="00E66A06"/>
    <w:rsid w:val="00E73842"/>
    <w:rsid w:val="00E7465D"/>
    <w:rsid w:val="00EB644B"/>
    <w:rsid w:val="00EB6F21"/>
    <w:rsid w:val="00EB70C8"/>
    <w:rsid w:val="00EC065E"/>
    <w:rsid w:val="00EC4004"/>
    <w:rsid w:val="00EC64ED"/>
    <w:rsid w:val="00ED1B64"/>
    <w:rsid w:val="00ED2F29"/>
    <w:rsid w:val="00ED601C"/>
    <w:rsid w:val="00EE18FF"/>
    <w:rsid w:val="00EE499F"/>
    <w:rsid w:val="00EF1ECE"/>
    <w:rsid w:val="00EF61B2"/>
    <w:rsid w:val="00EF69B2"/>
    <w:rsid w:val="00F03C51"/>
    <w:rsid w:val="00F125DC"/>
    <w:rsid w:val="00F13D0C"/>
    <w:rsid w:val="00F15283"/>
    <w:rsid w:val="00F2178B"/>
    <w:rsid w:val="00F22C74"/>
    <w:rsid w:val="00F22F91"/>
    <w:rsid w:val="00F41045"/>
    <w:rsid w:val="00F55492"/>
    <w:rsid w:val="00F60C88"/>
    <w:rsid w:val="00F64AF6"/>
    <w:rsid w:val="00F74B8B"/>
    <w:rsid w:val="00F83E9D"/>
    <w:rsid w:val="00F84D51"/>
    <w:rsid w:val="00F95728"/>
    <w:rsid w:val="00F97ED2"/>
    <w:rsid w:val="00FA09B2"/>
    <w:rsid w:val="00FA63A4"/>
    <w:rsid w:val="00FB0154"/>
    <w:rsid w:val="00FB4F3A"/>
    <w:rsid w:val="00FC029B"/>
    <w:rsid w:val="00FC316B"/>
    <w:rsid w:val="00FD7591"/>
    <w:rsid w:val="00FE1293"/>
    <w:rsid w:val="00FE3C61"/>
    <w:rsid w:val="00FE682D"/>
    <w:rsid w:val="00FF27E5"/>
    <w:rsid w:val="00FF2C44"/>
    <w:rsid w:val="00FF612E"/>
    <w:rsid w:val="00FF697B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9345AC"/>
    <w:pPr>
      <w:spacing w:after="0" w:line="240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9345A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Body Text Indent"/>
    <w:basedOn w:val="a"/>
    <w:link w:val="af7"/>
    <w:rsid w:val="009345AC"/>
    <w:pPr>
      <w:spacing w:after="0" w:line="240" w:lineRule="auto"/>
      <w:ind w:left="6300" w:hanging="6300"/>
    </w:pPr>
    <w:rPr>
      <w:rFonts w:eastAsia="Times New Roman" w:cs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basedOn w:val="a1"/>
    <w:link w:val="af6"/>
    <w:rsid w:val="009345A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rmal (Web)"/>
    <w:basedOn w:val="a"/>
    <w:rsid w:val="009345A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customStyle="1" w:styleId="12">
    <w:name w:val="Сетка таблицы1"/>
    <w:basedOn w:val="a2"/>
    <w:next w:val="af1"/>
    <w:rsid w:val="00304E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1"/>
    <w:uiPriority w:val="99"/>
    <w:semiHidden/>
    <w:unhideWhenUsed/>
    <w:rsid w:val="00B4528C"/>
    <w:rPr>
      <w:color w:val="605E5C"/>
      <w:shd w:val="clear" w:color="auto" w:fill="E1DFDD"/>
    </w:rPr>
  </w:style>
  <w:style w:type="character" w:styleId="afa">
    <w:name w:val="FollowedHyperlink"/>
    <w:basedOn w:val="a1"/>
    <w:uiPriority w:val="99"/>
    <w:semiHidden/>
    <w:unhideWhenUsed/>
    <w:rsid w:val="009C0E2E"/>
    <w:rPr>
      <w:color w:val="954F72" w:themeColor="followedHyperlink"/>
      <w:u w:val="single"/>
    </w:rPr>
  </w:style>
  <w:style w:type="character" w:styleId="afb">
    <w:name w:val="Placeholder Text"/>
    <w:basedOn w:val="a1"/>
    <w:uiPriority w:val="99"/>
    <w:semiHidden/>
    <w:rsid w:val="00301186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6646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64611"/>
    <w:rPr>
      <w:rFonts w:ascii="Consolas" w:hAnsi="Consolas"/>
      <w:sz w:val="20"/>
      <w:szCs w:val="20"/>
    </w:rPr>
  </w:style>
  <w:style w:type="paragraph" w:styleId="afc">
    <w:name w:val="caption"/>
    <w:basedOn w:val="a"/>
    <w:next w:val="a"/>
    <w:uiPriority w:val="35"/>
    <w:unhideWhenUsed/>
    <w:qFormat/>
    <w:rsid w:val="00B04645"/>
    <w:pPr>
      <w:spacing w:before="200" w:after="200" w:line="240" w:lineRule="auto"/>
      <w:jc w:val="both"/>
    </w:pPr>
    <w:rPr>
      <w:iCs/>
      <w:color w:val="000000" w:themeColor="text1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6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611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6869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41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1225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github.com/Fusuca/analitic/tree/f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Fusuca/analitic/tree/f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&#1057;%20&#1089;&#1077;&#1088;&#1074;&#1077;&#1088;&#1072;\_&#1048;&#1057;&#1055;\4&#1089;&#1077;&#1084;_&#1058;&#1077;&#1093;&#1085;&#1086;&#1083;&#1086;&#1075;&#1080;&#1103;%20&#1088;&#1072;&#1079;&#1088;&#1072;&#1073;&#1086;&#1090;&#1082;&#1080;%20&#1055;&#1054;\&#1050;&#1091;&#1088;&#1089;&#1086;&#1074;&#1072;&#1103;%20&#1088;&#1072;&#1073;&#1086;&#1090;&#1072;\&#1064;&#1072;&#1073;&#1083;&#1086;&#1085;%20&#1086;&#1092;&#1086;&#1088;&#1084;&#1083;&#1077;&#1085;&#1080;&#1103;%20&#1050;&#1056;%20&#1058;&#1056;&#1055;&#105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EB9C9-D03E-4C57-951B-A28B2D6FF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оформления КР ТРПО</Template>
  <TotalTime>5</TotalTime>
  <Pages>17</Pages>
  <Words>2600</Words>
  <Characters>14825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Кирилл Зимцов</cp:lastModifiedBy>
  <cp:revision>2</cp:revision>
  <cp:lastPrinted>2020-11-23T21:13:00Z</cp:lastPrinted>
  <dcterms:created xsi:type="dcterms:W3CDTF">2026-06-03T06:46:00Z</dcterms:created>
  <dcterms:modified xsi:type="dcterms:W3CDTF">2026-06-03T06:46:00Z</dcterms:modified>
</cp:coreProperties>
</file>